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2E34" w14:textId="77777777" w:rsidR="00A703B7" w:rsidRDefault="00A703B7" w:rsidP="00476F46">
      <w:pPr>
        <w:pStyle w:val="Sottotitolo"/>
      </w:pPr>
    </w:p>
    <w:p w14:paraId="45D2642A" w14:textId="28E89007" w:rsidR="00D94528" w:rsidRDefault="00D94528" w:rsidP="00D94528">
      <w:pPr>
        <w:pStyle w:val="Sottotitolo"/>
      </w:pPr>
      <w:r>
        <w:t>Versione 2.1.</w:t>
      </w:r>
      <w:r>
        <w:t>5</w:t>
      </w:r>
      <w:r>
        <w:t xml:space="preserve"> del </w:t>
      </w:r>
      <w:r>
        <w:t>24</w:t>
      </w:r>
      <w:r>
        <w:t>/10/2026</w:t>
      </w:r>
    </w:p>
    <w:p w14:paraId="335979FF" w14:textId="732D2DB3" w:rsidR="00D94528" w:rsidRDefault="00D94528" w:rsidP="00D94528">
      <w:pPr>
        <w:pStyle w:val="Paragrafoelenco"/>
        <w:numPr>
          <w:ilvl w:val="0"/>
          <w:numId w:val="66"/>
        </w:numPr>
      </w:pPr>
      <w:r>
        <w:t>Scadenzario</w:t>
      </w:r>
      <w:r>
        <w:t xml:space="preserve">, Stampa consulente del lavoro, </w:t>
      </w:r>
      <w:proofErr w:type="spellStart"/>
      <w:r>
        <w:t>ReportTLTime</w:t>
      </w:r>
      <w:proofErr w:type="spellEnd"/>
      <w:r>
        <w:t>, Statistiche Costi</w:t>
      </w:r>
      <w:r>
        <w:t xml:space="preserve">: </w:t>
      </w:r>
      <w:r>
        <w:t>possibilità di effettuare ricerche selezionando esclusivamente l’anno</w:t>
      </w:r>
    </w:p>
    <w:p w14:paraId="3DAEA4C6" w14:textId="46100169" w:rsidR="000A0DC3" w:rsidRDefault="000A0DC3" w:rsidP="000A0DC3">
      <w:pPr>
        <w:pStyle w:val="Sottotitolo"/>
      </w:pPr>
      <w:r>
        <w:t>Versione 2.1.4 del 10/10/2026</w:t>
      </w:r>
    </w:p>
    <w:p w14:paraId="54362ECF" w14:textId="2DD5C66A" w:rsidR="000A0DC3" w:rsidRDefault="000A0DC3" w:rsidP="003B7442">
      <w:pPr>
        <w:pStyle w:val="Paragrafoelenco"/>
        <w:numPr>
          <w:ilvl w:val="0"/>
          <w:numId w:val="66"/>
        </w:numPr>
      </w:pPr>
      <w:r>
        <w:t>Scadenzario: ordinamento decrescente per ogni stato di pagamento</w:t>
      </w:r>
    </w:p>
    <w:p w14:paraId="2023DE96" w14:textId="4A23A322" w:rsidR="003B7442" w:rsidRDefault="003B7442" w:rsidP="003B7442">
      <w:pPr>
        <w:pStyle w:val="Sottotitolo"/>
      </w:pPr>
      <w:r>
        <w:t>Versione 2.1.3 del 03/10/2026</w:t>
      </w:r>
    </w:p>
    <w:p w14:paraId="1B1EF0EE" w14:textId="4E509992" w:rsidR="003B7442" w:rsidRDefault="003B7442" w:rsidP="003B7442">
      <w:pPr>
        <w:pStyle w:val="Paragrafoelenco"/>
        <w:numPr>
          <w:ilvl w:val="0"/>
          <w:numId w:val="66"/>
        </w:numPr>
      </w:pPr>
      <w:r>
        <w:t>Recupera offerta: ordinamento decrescente della lista dei codici lavorazione</w:t>
      </w:r>
    </w:p>
    <w:p w14:paraId="12CB6665" w14:textId="698C6823" w:rsidR="003B7442" w:rsidRDefault="003B7442" w:rsidP="00A703B7">
      <w:pPr>
        <w:pStyle w:val="Paragrafoelenco"/>
        <w:numPr>
          <w:ilvl w:val="0"/>
          <w:numId w:val="66"/>
        </w:numPr>
      </w:pPr>
      <w:proofErr w:type="spellStart"/>
      <w:r>
        <w:t>Bugfix</w:t>
      </w:r>
      <w:proofErr w:type="spellEnd"/>
      <w:r>
        <w:t xml:space="preserve"> consulente del lavoro: gestione valori mancanti nell’intestazione di ogni collaboratore (es. telefono)</w:t>
      </w:r>
    </w:p>
    <w:p w14:paraId="13D96B83" w14:textId="3060F608" w:rsidR="00A703B7" w:rsidRDefault="00A703B7" w:rsidP="00A703B7">
      <w:pPr>
        <w:pStyle w:val="Sottotitolo"/>
      </w:pPr>
      <w:r>
        <w:t>Versione 2.1.2 del 26/09/2026</w:t>
      </w:r>
    </w:p>
    <w:p w14:paraId="46981662" w14:textId="0B1CB14D" w:rsidR="00A703B7" w:rsidRDefault="00A703B7" w:rsidP="00476F46">
      <w:pPr>
        <w:pStyle w:val="Paragrafoelenco"/>
        <w:numPr>
          <w:ilvl w:val="0"/>
          <w:numId w:val="66"/>
        </w:numPr>
      </w:pPr>
      <w:r>
        <w:t>Scadenzario: modifica ordinamento in base allo stato pagamento</w:t>
      </w:r>
    </w:p>
    <w:p w14:paraId="56DC731B" w14:textId="2D8E4920" w:rsidR="00476F46" w:rsidRDefault="00476F46" w:rsidP="00476F46">
      <w:pPr>
        <w:pStyle w:val="Sottotitolo"/>
      </w:pPr>
      <w:r>
        <w:t>Versione 2.1.1 del 19/09/2026</w:t>
      </w:r>
    </w:p>
    <w:p w14:paraId="6831BAE9" w14:textId="0098BF99" w:rsidR="00476F46" w:rsidRDefault="00476F46" w:rsidP="00476F46">
      <w:pPr>
        <w:pStyle w:val="Paragrafoelenco"/>
        <w:numPr>
          <w:ilvl w:val="0"/>
          <w:numId w:val="66"/>
        </w:numPr>
      </w:pPr>
      <w:r>
        <w:t>Scadenzario: ordinamento per Data scadenza in ordine crescente</w:t>
      </w:r>
    </w:p>
    <w:p w14:paraId="69DE4030" w14:textId="42DB0A94" w:rsidR="00357C85" w:rsidRDefault="00B1733D" w:rsidP="000C397A">
      <w:pPr>
        <w:pStyle w:val="Sottotitolo"/>
      </w:pPr>
      <w:r>
        <w:t>Versione 2.1.0 del 12/09/2026</w:t>
      </w:r>
    </w:p>
    <w:p w14:paraId="4F18ADBA" w14:textId="47607497" w:rsidR="00B1733D" w:rsidRDefault="00B1733D" w:rsidP="00B1733D">
      <w:r>
        <w:t>Modifiche cumulative:</w:t>
      </w:r>
    </w:p>
    <w:p w14:paraId="681751D1" w14:textId="52436147" w:rsidR="000C076B" w:rsidRDefault="000C076B" w:rsidP="000C076B">
      <w:pPr>
        <w:pStyle w:val="Paragrafoelenco"/>
        <w:numPr>
          <w:ilvl w:val="0"/>
          <w:numId w:val="66"/>
        </w:numPr>
      </w:pPr>
      <w:r>
        <w:t>12/09/2026 Visualizzazione Popup Lavorazione: aggiunto codice lavoro nell'intestazione della tab Offerta Gestione semaforo: Eliminata la possibilità di forzare il blocco; accesso libero alla lavorazione da parte dell'utente che l'ha bloccata e non rilasciata</w:t>
      </w:r>
      <w:r w:rsidR="00064E8D">
        <w:t xml:space="preserve">; Aggiornamento versione e </w:t>
      </w:r>
      <w:proofErr w:type="spellStart"/>
      <w:r w:rsidR="00064E8D">
        <w:t>changelog</w:t>
      </w:r>
      <w:proofErr w:type="spellEnd"/>
    </w:p>
    <w:p w14:paraId="61AAC007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02/08/2026 Piano Esterno: refuso</w:t>
      </w:r>
    </w:p>
    <w:p w14:paraId="6E95A51B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02/08/2026 Piano Esterno: Correzione nell'eliminazione multipla</w:t>
      </w:r>
    </w:p>
    <w:p w14:paraId="7DEBF178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02/08/2026 Piano Esterno: implementazione Inserimento Selezione al posto di inserimento multiplo</w:t>
      </w:r>
    </w:p>
    <w:p w14:paraId="5F9B81C0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01/08/2026 Semaforo: implementazione completa Ricerca collaboratori: modifica query</w:t>
      </w:r>
    </w:p>
    <w:p w14:paraId="6BCD9803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27/07/2026 Report Stampa Collaboratori: modifica Query per gestire casi in cui importo netto = 0 (prima veniva restituito Assunzione=45, Mista=-45)</w:t>
      </w:r>
    </w:p>
    <w:p w14:paraId="494D8F32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27/07/2026 Report Stampa Collaboratori: modifica Query per escludere lavorazioni cancellate e riportate in Offerta Semaforo: Inizio implementazione</w:t>
      </w:r>
    </w:p>
    <w:p w14:paraId="3F7B3E6A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25/07/2026 Anagrafica Collaboratori: implementazione ricerca Società</w:t>
      </w:r>
    </w:p>
    <w:p w14:paraId="76164CC2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20/07/2026 Statistiche Ricavi: gestione pregresso = </w:t>
      </w:r>
      <w:proofErr w:type="spellStart"/>
      <w:r>
        <w:t>null</w:t>
      </w:r>
      <w:proofErr w:type="spellEnd"/>
    </w:p>
    <w:p w14:paraId="508BB007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20/07/2026 Statistiche Costi: visualizzazione dell'eventuale società di riferimento accanto al fornitore (collaboratori a fattura)</w:t>
      </w:r>
    </w:p>
    <w:p w14:paraId="19ECD8A2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19/07/2026 Statistiche Costi: visualizzazione dell'eventuale società di riferimento accanto al fornitore</w:t>
      </w:r>
    </w:p>
    <w:p w14:paraId="2E3F7B65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07/07/2026 Statistiche costi: Modifica query per evitare duplicati</w:t>
      </w:r>
    </w:p>
    <w:p w14:paraId="546DA28A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25/06/2026 </w:t>
      </w:r>
      <w:proofErr w:type="spellStart"/>
      <w:r>
        <w:t>ReportTLTime</w:t>
      </w:r>
      <w:proofErr w:type="spellEnd"/>
      <w:r>
        <w:t>: aggiunti filtri mese/anno</w:t>
      </w:r>
    </w:p>
    <w:p w14:paraId="0D01619A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17/06/2026 Stampa consulente del lavoro: eliminazione filtri Genere, gruppo e sottogruppo non funzionanti</w:t>
      </w:r>
    </w:p>
    <w:p w14:paraId="0909FFC7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16/06/2026 Stampa Consulente del lavoro: filtri genere, gruppo e sottogruppo</w:t>
      </w:r>
    </w:p>
    <w:p w14:paraId="5FA63CEC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lastRenderedPageBreak/>
        <w:t>14/06/2026 Stampa Consulente del lavoro: nuovi filtri di ricerca</w:t>
      </w:r>
    </w:p>
    <w:p w14:paraId="077C1C74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07/06/2026 Report Stampa Collaboratori: </w:t>
      </w:r>
      <w:proofErr w:type="spellStart"/>
      <w:r>
        <w:t>bugfix</w:t>
      </w:r>
      <w:proofErr w:type="spellEnd"/>
      <w:r>
        <w:t xml:space="preserve"> query; Ricerca lavorazione: inclusi offerta e Fattura CDI</w:t>
      </w:r>
    </w:p>
    <w:p w14:paraId="3F5C4523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21/05/2026 Figure professionali: esclusi fornitori non attivi</w:t>
      </w:r>
    </w:p>
    <w:p w14:paraId="51D535FE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20/05/2026 Rimborso km: impostato importo lordo uguale al netto; Figure professionali: esclusi dalla ricerca i collaboratori non attivi; validazione specifica per CF; Report Consulente Lavoro: quota mista nella query letta dalla tabella di </w:t>
      </w:r>
      <w:proofErr w:type="spellStart"/>
      <w:r>
        <w:t>config</w:t>
      </w:r>
      <w:proofErr w:type="spellEnd"/>
      <w:r>
        <w:t>; aggiunto conteggio collaboratori estratti; Scadenzario: aggiunto filtro mese/anno per impostare ricerca più velocemente</w:t>
      </w:r>
    </w:p>
    <w:p w14:paraId="7B8528C9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16/05/2026 Stampa Collaboratori: sezione eliminata (disabilitata) Stampa Consulente del lavoro: Rinominato in Stampa Collaboratori; Visualizzazioni dettagliata e sintetica; Riorganizzazione delle colonne; Pulsante stampa nascosto; Nuovo filtro tempo determinato/indeterminato; Nome lavorazione spostato nel riepilogo; Filtro Nominativo spostato come prima voce Scadenzario: Nuovo filtro lavorazione (aggiunta anche colonna in griglia risultati)</w:t>
      </w:r>
    </w:p>
    <w:p w14:paraId="3E7AAD37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05/05/2026 Statistiche ricavi: </w:t>
      </w:r>
      <w:proofErr w:type="spellStart"/>
      <w:r>
        <w:t>bugfix</w:t>
      </w:r>
      <w:proofErr w:type="spellEnd"/>
      <w:r>
        <w:t xml:space="preserve"> query; Anagrafica collaboratori: </w:t>
      </w:r>
      <w:proofErr w:type="spellStart"/>
      <w:r>
        <w:t>bugfix</w:t>
      </w:r>
      <w:proofErr w:type="spellEnd"/>
      <w:r>
        <w:t xml:space="preserve"> inserimento telefono</w:t>
      </w:r>
    </w:p>
    <w:p w14:paraId="0353FD1D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04/05/2026 Anagrafica collaboratori: campi obbligatori; Lavorazione: sostituita voce 'Rimborso km' con 'Mista'; Stampa consulente del lavoro: prime modifiche per nuovi filtri (non terminata); </w:t>
      </w:r>
      <w:proofErr w:type="spellStart"/>
      <w:r>
        <w:t>bugfix</w:t>
      </w:r>
      <w:proofErr w:type="spellEnd"/>
    </w:p>
    <w:p w14:paraId="4821E4C0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24/04/2026 Statistiche Costi: link alla lavorazione, filtro mese ed anno, descrizione lavorazione nell'intestazione, </w:t>
      </w:r>
      <w:proofErr w:type="spellStart"/>
      <w:r>
        <w:t>bugfix</w:t>
      </w:r>
      <w:proofErr w:type="spellEnd"/>
    </w:p>
    <w:p w14:paraId="575181D4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21/04/2026 Statistiche Costi: </w:t>
      </w:r>
      <w:proofErr w:type="spellStart"/>
      <w:r>
        <w:t>Bugfix</w:t>
      </w:r>
      <w:proofErr w:type="spellEnd"/>
      <w:r>
        <w:t xml:space="preserve"> ricerca e popolamento tendina sottogruppo</w:t>
      </w:r>
    </w:p>
    <w:p w14:paraId="6CEE77F5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14/04/2026 </w:t>
      </w:r>
      <w:proofErr w:type="spellStart"/>
      <w:r>
        <w:t>Bugfix</w:t>
      </w:r>
      <w:proofErr w:type="spellEnd"/>
      <w:r>
        <w:t xml:space="preserve"> Statistiche Costi</w:t>
      </w:r>
    </w:p>
    <w:p w14:paraId="137CD8F5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14/04/2026 </w:t>
      </w:r>
      <w:proofErr w:type="spellStart"/>
      <w:r>
        <w:t>Bugfix</w:t>
      </w:r>
      <w:proofErr w:type="spellEnd"/>
      <w:r>
        <w:t xml:space="preserve"> query Statistiche Costi</w:t>
      </w:r>
    </w:p>
    <w:p w14:paraId="379BF8A9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31/03/2026 Report Collaboratori: </w:t>
      </w:r>
      <w:proofErr w:type="spellStart"/>
      <w:r>
        <w:t>bugfix</w:t>
      </w:r>
      <w:proofErr w:type="spellEnd"/>
      <w:r>
        <w:t xml:space="preserve"> nella ricerca quando manca indirizzo e città</w:t>
      </w:r>
    </w:p>
    <w:p w14:paraId="759F3412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20/03/2026 Statistica Costi: </w:t>
      </w:r>
      <w:proofErr w:type="spellStart"/>
      <w:r>
        <w:t>Bugfix</w:t>
      </w:r>
      <w:proofErr w:type="spellEnd"/>
      <w:r>
        <w:t xml:space="preserve"> nome collaboratori</w:t>
      </w:r>
    </w:p>
    <w:p w14:paraId="779D9E15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19/03/2026 Scadenzario: </w:t>
      </w:r>
      <w:proofErr w:type="spellStart"/>
      <w:r>
        <w:t>bugfix</w:t>
      </w:r>
      <w:proofErr w:type="spellEnd"/>
      <w:r>
        <w:t xml:space="preserve"> filtro fornitori e clienti che includeva anche buste paga</w:t>
      </w:r>
    </w:p>
    <w:p w14:paraId="74C67C18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17/03/2026 Statistiche Ricavi: ripristino dell'importo lordo</w:t>
      </w:r>
    </w:p>
    <w:p w14:paraId="7D939748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17/03/2026 Statistiche: sostituzione dell'importo lordo con l'importo netto; Scadenzario: filtro busta paga aggiunto in 'tutti'</w:t>
      </w:r>
    </w:p>
    <w:p w14:paraId="221F9B05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15/03/2026 Statistiche costi: filtro fornitore agisce anche sul collaboratore, le diarie vengono elencate e non più raggruppate</w:t>
      </w:r>
    </w:p>
    <w:p w14:paraId="318ADE04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08/03/2026 Statistiche costi: separazione collaboratori assunti; data esatta nei collaboratori; Statistiche ricavi: totale listino costo e ricavo in cima alla griglia</w:t>
      </w:r>
    </w:p>
    <w:p w14:paraId="37741911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26/02/2026 Modifica query statistiche Costi</w:t>
      </w:r>
    </w:p>
    <w:p w14:paraId="7BF2844D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24/02/2026 Visualizzazione Documento Offerta in Statistiche Costi se non presente fattura; Impaginazione e visualizzazione totali in cima alla griglia in statistiche Costi</w:t>
      </w:r>
    </w:p>
    <w:p w14:paraId="21CA8A17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14/02/2026 Visualizzazione Collaboratori</w:t>
      </w:r>
    </w:p>
    <w:p w14:paraId="7220619B" w14:textId="7944026C" w:rsidR="000C076B" w:rsidRDefault="000C076B" w:rsidP="000C076B">
      <w:pPr>
        <w:pStyle w:val="Paragrafoelenco"/>
        <w:numPr>
          <w:ilvl w:val="0"/>
          <w:numId w:val="66"/>
        </w:numPr>
      </w:pPr>
      <w:r>
        <w:t>14/02/2026 Separazione Collaboratori a Fattura; Impaginazione Statistiche Costi</w:t>
      </w:r>
    </w:p>
    <w:p w14:paraId="5F4D5B90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14/02/2026 </w:t>
      </w:r>
      <w:proofErr w:type="spellStart"/>
      <w:r>
        <w:t>Bugfix</w:t>
      </w:r>
      <w:proofErr w:type="spellEnd"/>
      <w:r>
        <w:t xml:space="preserve"> statistica costi, visualizzazione fattura e interventi minori</w:t>
      </w:r>
    </w:p>
    <w:p w14:paraId="35BE7EA7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08/02/2026 </w:t>
      </w:r>
      <w:proofErr w:type="spellStart"/>
      <w:r>
        <w:t>Bugfix</w:t>
      </w:r>
      <w:proofErr w:type="spellEnd"/>
      <w:r>
        <w:t xml:space="preserve"> lavorazione e statistiche costi</w:t>
      </w:r>
    </w:p>
    <w:p w14:paraId="680D9040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31/01/2026 Nuova gestione Genere Gruppo Sottogruppo; Modifiche varie</w:t>
      </w:r>
    </w:p>
    <w:p w14:paraId="6B63E14E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05/01/2026 Modifica tipologia Personale Tecnico</w:t>
      </w:r>
    </w:p>
    <w:p w14:paraId="71C7696A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10/12/2025 Nuovo filtro scadenzario; Modifica note consuntivo</w:t>
      </w:r>
    </w:p>
    <w:p w14:paraId="0A23FFEC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30/11/2025 </w:t>
      </w:r>
      <w:proofErr w:type="spellStart"/>
      <w:r>
        <w:t>Bugfix</w:t>
      </w:r>
      <w:proofErr w:type="spellEnd"/>
      <w:r>
        <w:t xml:space="preserve"> Collaboratori di Giornata</w:t>
      </w:r>
    </w:p>
    <w:p w14:paraId="221DB051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21/11/2025 </w:t>
      </w:r>
      <w:proofErr w:type="spellStart"/>
      <w:r>
        <w:t>Bugfix</w:t>
      </w:r>
      <w:proofErr w:type="spellEnd"/>
      <w:r>
        <w:t xml:space="preserve"> protocollo; Campo protocollo in scadenzario; colonna ex-dipendenti disabilitata di default</w:t>
      </w:r>
    </w:p>
    <w:p w14:paraId="6801D403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20/11/2025 Nuovo stato 'Fattura SDI' attivabile in fase di protocollo; nuova colonna 'Ex-dipendenti' in Agenda; correzione bug nella query dello Scadenzario</w:t>
      </w:r>
    </w:p>
    <w:p w14:paraId="292F66F6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27/09/2025 Bug filtri date in Stampa Collaboratori</w:t>
      </w:r>
    </w:p>
    <w:p w14:paraId="1A8DA61D" w14:textId="31245B5F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23/09/2025 Modifica al campo Quantità in </w:t>
      </w:r>
      <w:proofErr w:type="spellStart"/>
      <w:r>
        <w:t>Dati_Articoli_Lavorazione</w:t>
      </w:r>
      <w:proofErr w:type="spellEnd"/>
    </w:p>
    <w:p w14:paraId="472A6999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lastRenderedPageBreak/>
        <w:t>19/05/2025 Campo Cliente/Fornitore obbligatorio in Protocolli</w:t>
      </w:r>
    </w:p>
    <w:p w14:paraId="4121DBDD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04/04/2025 Segnalazione Statistiche costi</w:t>
      </w:r>
    </w:p>
    <w:p w14:paraId="4AFC797D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30/03/2025 Ricerca in scadenzario per data fattura e interventi vari su Protocollo e Scadenzario</w:t>
      </w:r>
    </w:p>
    <w:p w14:paraId="52CD7FD5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16/07/2024 Modifiche Gestione Protocolli, Statistiche Ricavi ed errore creazione Offerta</w:t>
      </w:r>
    </w:p>
    <w:p w14:paraId="30ADFCE6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12/07/2024 Modifiche Protocollazione</w:t>
      </w:r>
    </w:p>
    <w:p w14:paraId="1DCBDA53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07/07/2024 versione</w:t>
      </w:r>
    </w:p>
    <w:p w14:paraId="308362AB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06/07/2024 Gestione data Fattura; Modifica query Ricerca Protocollo; risultati duplicati in Statistica Ricavi</w:t>
      </w:r>
    </w:p>
    <w:p w14:paraId="3B6CFCA8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10/05/2024 Ordinamento risultati Cerca Lavorazione</w:t>
      </w:r>
    </w:p>
    <w:p w14:paraId="5F259E42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10/05/2024 Modifiche Cerca Lavorazione</w:t>
      </w:r>
    </w:p>
    <w:p w14:paraId="41353307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10/05/2024 Modifiche Cerca Lavorazione</w:t>
      </w:r>
    </w:p>
    <w:p w14:paraId="30F36059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09/05/2024 Modifiche Cerca Lavorazione</w:t>
      </w:r>
    </w:p>
    <w:p w14:paraId="03C3F0C8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23/04/2024 Nuova funzionalità Cerca Lavorazione</w:t>
      </w:r>
    </w:p>
    <w:p w14:paraId="0EF8CFD9" w14:textId="5AD20D4C" w:rsidR="000C076B" w:rsidRDefault="000C076B" w:rsidP="000C076B">
      <w:pPr>
        <w:pStyle w:val="Paragrafoelenco"/>
        <w:numPr>
          <w:ilvl w:val="0"/>
          <w:numId w:val="66"/>
        </w:numPr>
      </w:pPr>
      <w:r>
        <w:t>08/03/2024 Modifiche Statistiche Costi</w:t>
      </w:r>
    </w:p>
    <w:p w14:paraId="7A4A6B3B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08/03/2024 Recupero fattura fornitore da Statistiche Costi; sostituzione filtro 'Fatturato' con 'Codice Lavorazione' in Statistiche Costi</w:t>
      </w:r>
    </w:p>
    <w:p w14:paraId="1400A781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07/03/2024 Recupero fattura fornitore da Statistiche Costi; sostituzione filtro 'Fatturato' con 'Codice Lavorazione' in Statistiche Costi</w:t>
      </w:r>
    </w:p>
    <w:p w14:paraId="7826B715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07/03/2024 Recupero fattura fornitore da Statistiche Costi; sostituzione filtro 'Fatturato' con 'Codice Lavorazione' in Statistiche Costi</w:t>
      </w:r>
    </w:p>
    <w:p w14:paraId="004A9BD1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08/10/2023 </w:t>
      </w:r>
      <w:proofErr w:type="spellStart"/>
      <w:r>
        <w:t>Bugfix</w:t>
      </w:r>
      <w:proofErr w:type="spellEnd"/>
      <w:r>
        <w:t xml:space="preserve"> costi lavorazione</w:t>
      </w:r>
    </w:p>
    <w:p w14:paraId="494845B7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03/10/2023 modifica filtro lavorazione in statistiche costi</w:t>
      </w:r>
    </w:p>
    <w:p w14:paraId="74A75E70" w14:textId="24428BA3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03/10/2023 </w:t>
      </w:r>
      <w:proofErr w:type="spellStart"/>
      <w:r>
        <w:t>bugfix</w:t>
      </w:r>
      <w:proofErr w:type="spellEnd"/>
      <w:r>
        <w:t xml:space="preserve"> statistiche costi</w:t>
      </w:r>
    </w:p>
    <w:p w14:paraId="53DED88F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03/10/2023 </w:t>
      </w:r>
      <w:proofErr w:type="spellStart"/>
      <w:r>
        <w:t>bugfix</w:t>
      </w:r>
      <w:proofErr w:type="spellEnd"/>
      <w:r>
        <w:t xml:space="preserve"> statistiche costi</w:t>
      </w:r>
    </w:p>
    <w:p w14:paraId="2726D91E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 xml:space="preserve">03/10/2023 </w:t>
      </w:r>
      <w:proofErr w:type="spellStart"/>
      <w:r>
        <w:t>bugfix</w:t>
      </w:r>
      <w:proofErr w:type="spellEnd"/>
      <w:r>
        <w:t xml:space="preserve"> statistiche costi</w:t>
      </w:r>
    </w:p>
    <w:p w14:paraId="18640E58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07/03/2023 Modifica Report Collaboratori per giornata</w:t>
      </w:r>
    </w:p>
    <w:p w14:paraId="51871385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07/03/2023 versione 2.00</w:t>
      </w:r>
    </w:p>
    <w:p w14:paraId="4604AF15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03/03/2023 Soluzione bug della ricerca delle figure professionali</w:t>
      </w:r>
    </w:p>
    <w:p w14:paraId="3CBD8355" w14:textId="4B7DF5BA" w:rsidR="000C076B" w:rsidRDefault="000C076B" w:rsidP="000C076B">
      <w:pPr>
        <w:pStyle w:val="Paragrafoelenco"/>
        <w:numPr>
          <w:ilvl w:val="0"/>
          <w:numId w:val="66"/>
        </w:numPr>
      </w:pPr>
      <w:r>
        <w:t>05/02/2023 Import del solo Personale Tecnico</w:t>
      </w:r>
    </w:p>
    <w:p w14:paraId="4D643164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13/11/2022 correzione inserimento clienti/fornitori</w:t>
      </w:r>
    </w:p>
    <w:p w14:paraId="17C7972E" w14:textId="77777777" w:rsidR="000C076B" w:rsidRDefault="000C076B" w:rsidP="000C076B">
      <w:pPr>
        <w:pStyle w:val="Paragrafoelenco"/>
        <w:numPr>
          <w:ilvl w:val="0"/>
          <w:numId w:val="66"/>
        </w:numPr>
      </w:pPr>
      <w:r>
        <w:t>26/07/2022 merge</w:t>
      </w:r>
    </w:p>
    <w:p w14:paraId="410F583F" w14:textId="5EFF8EFC" w:rsidR="000C076B" w:rsidRPr="00B1733D" w:rsidRDefault="000C076B" w:rsidP="000C076B">
      <w:pPr>
        <w:pStyle w:val="Paragrafoelenco"/>
        <w:numPr>
          <w:ilvl w:val="0"/>
          <w:numId w:val="66"/>
        </w:numPr>
      </w:pPr>
      <w:r>
        <w:t>09/07/2022 aggiustamenti protocollo su consuntivo e offerta</w:t>
      </w:r>
    </w:p>
    <w:p w14:paraId="0E515745" w14:textId="77777777" w:rsidR="00500851" w:rsidRDefault="00500851" w:rsidP="00500851">
      <w:pPr>
        <w:pStyle w:val="Sottotitolo"/>
      </w:pPr>
      <w:r>
        <w:t>Versione 1.98 del 09/07/2022</w:t>
      </w:r>
    </w:p>
    <w:p w14:paraId="618D9FC5" w14:textId="77777777" w:rsidR="00500851" w:rsidRPr="000C397A" w:rsidRDefault="00500851" w:rsidP="00500851">
      <w:pPr>
        <w:pStyle w:val="Paragrafoelenco"/>
        <w:numPr>
          <w:ilvl w:val="0"/>
          <w:numId w:val="65"/>
        </w:numPr>
      </w:pPr>
      <w:r>
        <w:t>Stampa collaborator</w:t>
      </w:r>
      <w:r w:rsidRPr="00500851">
        <w:t>i: impostata ricerca senza date</w:t>
      </w:r>
    </w:p>
    <w:p w14:paraId="11374121" w14:textId="77777777" w:rsidR="00357C85" w:rsidRDefault="00357C85" w:rsidP="00357C85">
      <w:pPr>
        <w:pStyle w:val="Sottotitolo"/>
      </w:pPr>
      <w:r>
        <w:t>Versione 1.97 del 26/03/2022</w:t>
      </w:r>
    </w:p>
    <w:p w14:paraId="0FCA4C6F" w14:textId="77777777" w:rsidR="00357C85" w:rsidRPr="000C397A" w:rsidRDefault="00357C85" w:rsidP="00357C85">
      <w:pPr>
        <w:pStyle w:val="Paragrafoelenco"/>
        <w:numPr>
          <w:ilvl w:val="0"/>
          <w:numId w:val="65"/>
        </w:numPr>
      </w:pPr>
      <w:r w:rsidRPr="00357C85">
        <w:t>Aggiunta filtro Cliente al report Stampa Collaboratori</w:t>
      </w:r>
    </w:p>
    <w:p w14:paraId="5EE2EFB3" w14:textId="77777777" w:rsidR="000C397A" w:rsidRDefault="000C397A" w:rsidP="000C397A">
      <w:pPr>
        <w:pStyle w:val="Sottotitolo"/>
      </w:pPr>
      <w:r>
        <w:t>Versione 1.96 del 18/11/2021</w:t>
      </w:r>
    </w:p>
    <w:p w14:paraId="43129AC4" w14:textId="77777777" w:rsidR="000C397A" w:rsidRPr="000C397A" w:rsidRDefault="000C397A" w:rsidP="007A7EFD">
      <w:pPr>
        <w:pStyle w:val="Paragrafoelenco"/>
        <w:numPr>
          <w:ilvl w:val="0"/>
          <w:numId w:val="65"/>
        </w:numPr>
      </w:pPr>
      <w:r w:rsidRPr="000C397A">
        <w:t>costo unitario e quantità sempre modificabili in dettaglio economico</w:t>
      </w:r>
    </w:p>
    <w:p w14:paraId="3BC82AE5" w14:textId="77777777" w:rsidR="00B7478E" w:rsidRDefault="00B7478E" w:rsidP="00B7478E">
      <w:pPr>
        <w:pStyle w:val="Sottotitolo"/>
      </w:pPr>
      <w:r>
        <w:t>Versione 1.95 del 14/11/2021</w:t>
      </w:r>
    </w:p>
    <w:p w14:paraId="092256EE" w14:textId="77777777" w:rsidR="00B7478E" w:rsidRPr="00B7478E" w:rsidRDefault="00B7478E" w:rsidP="007A7EFD">
      <w:pPr>
        <w:pStyle w:val="Paragrafoelenco"/>
        <w:numPr>
          <w:ilvl w:val="0"/>
          <w:numId w:val="64"/>
        </w:numPr>
      </w:pPr>
      <w:r w:rsidRPr="00B7478E">
        <w:t>Aggiunta campi quantità e prezzo unita</w:t>
      </w:r>
      <w:r w:rsidR="00D40B5D">
        <w:t>r</w:t>
      </w:r>
      <w:r w:rsidRPr="00B7478E">
        <w:t>io in Dettaglio Economico - Figura Professionale</w:t>
      </w:r>
    </w:p>
    <w:p w14:paraId="056DA3BC" w14:textId="77777777" w:rsidR="00A26186" w:rsidRDefault="00A26186" w:rsidP="00A26186">
      <w:pPr>
        <w:pStyle w:val="Sottotitolo"/>
      </w:pPr>
      <w:r>
        <w:t>Versione 1.94 del 07/11/2021</w:t>
      </w:r>
    </w:p>
    <w:p w14:paraId="5A2F0A68" w14:textId="77777777" w:rsidR="00A26186" w:rsidRPr="00A26186" w:rsidRDefault="00A26186" w:rsidP="007A7EFD">
      <w:pPr>
        <w:pStyle w:val="Sottotitolo"/>
        <w:numPr>
          <w:ilvl w:val="0"/>
          <w:numId w:val="63"/>
        </w:numPr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  <w:r w:rsidRPr="00A26186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  <w:t>Aggiunta buste paga a gestione Scadenzario</w:t>
      </w:r>
    </w:p>
    <w:p w14:paraId="59AF30F0" w14:textId="77777777" w:rsidR="00A26186" w:rsidRDefault="00A26186" w:rsidP="007A7EFD">
      <w:pPr>
        <w:pStyle w:val="Paragrafoelenco"/>
        <w:numPr>
          <w:ilvl w:val="0"/>
          <w:numId w:val="63"/>
        </w:numPr>
      </w:pPr>
      <w:r>
        <w:lastRenderedPageBreak/>
        <w:t>Aggiunto indirizzo operativo a Documenti trasporto</w:t>
      </w:r>
    </w:p>
    <w:p w14:paraId="30F55C60" w14:textId="77777777" w:rsidR="00A26186" w:rsidRDefault="00A26186" w:rsidP="007A7EFD">
      <w:pPr>
        <w:pStyle w:val="Paragrafoelenco"/>
        <w:numPr>
          <w:ilvl w:val="0"/>
          <w:numId w:val="63"/>
        </w:numPr>
      </w:pPr>
      <w:r>
        <w:t>Risolto bug quantità/importo su Stampa Consuntivo</w:t>
      </w:r>
    </w:p>
    <w:p w14:paraId="4FE5AC03" w14:textId="77777777" w:rsidR="00FC6F1A" w:rsidRDefault="00FC6F1A" w:rsidP="00FC6F1A">
      <w:pPr>
        <w:pStyle w:val="Sottotitolo"/>
      </w:pPr>
      <w:r>
        <w:t>Versione 1.93 del 08/10/2021</w:t>
      </w:r>
    </w:p>
    <w:p w14:paraId="3904C076" w14:textId="77777777" w:rsidR="00FC6F1A" w:rsidRDefault="00FC6F1A" w:rsidP="007A7EFD">
      <w:pPr>
        <w:pStyle w:val="Sottotitolo"/>
        <w:numPr>
          <w:ilvl w:val="0"/>
          <w:numId w:val="63"/>
        </w:numPr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  <w:r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  <w:t>Aggiunto Fornitore a pagina Magazzino</w:t>
      </w:r>
      <w:r w:rsidR="00B54843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  <w:t xml:space="preserve"> (Ricerca e Visualizzazione e Modifica)</w:t>
      </w:r>
    </w:p>
    <w:p w14:paraId="065852C0" w14:textId="77777777" w:rsidR="00FC6F1A" w:rsidRDefault="00FC6F1A" w:rsidP="007A7EFD">
      <w:pPr>
        <w:pStyle w:val="Paragrafoelenco"/>
        <w:numPr>
          <w:ilvl w:val="0"/>
          <w:numId w:val="63"/>
        </w:numPr>
      </w:pPr>
      <w:r>
        <w:t xml:space="preserve">Modifica </w:t>
      </w:r>
      <w:r w:rsidR="00B54843">
        <w:t xml:space="preserve">dettaglio </w:t>
      </w:r>
      <w:r>
        <w:t>indirizzo documenti di trasporto</w:t>
      </w:r>
    </w:p>
    <w:p w14:paraId="056B481A" w14:textId="77777777" w:rsidR="00FC6F1A" w:rsidRDefault="00B54843" w:rsidP="007A7EFD">
      <w:pPr>
        <w:pStyle w:val="Paragrafoelenco"/>
        <w:numPr>
          <w:ilvl w:val="0"/>
          <w:numId w:val="63"/>
        </w:numPr>
      </w:pPr>
      <w:r>
        <w:t>Gestione visibilità in base alla tipologia di utente</w:t>
      </w:r>
    </w:p>
    <w:p w14:paraId="7FB9B155" w14:textId="77777777" w:rsidR="00A75C36" w:rsidRDefault="00A75C36" w:rsidP="00A75C36">
      <w:pPr>
        <w:pStyle w:val="Sottotitolo"/>
      </w:pPr>
      <w:r>
        <w:t>Versione 1.92 del 14/04/2021</w:t>
      </w:r>
    </w:p>
    <w:p w14:paraId="11D50A4F" w14:textId="77777777" w:rsidR="00A75C36" w:rsidRPr="001B5448" w:rsidRDefault="001E4AD6" w:rsidP="007A7EFD">
      <w:pPr>
        <w:pStyle w:val="Sottotitolo"/>
        <w:numPr>
          <w:ilvl w:val="0"/>
          <w:numId w:val="62"/>
        </w:numPr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  <w:r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  <w:t>Filtro ricerca Attrezzature Magazzino con Data Acquisto</w:t>
      </w:r>
    </w:p>
    <w:p w14:paraId="34F93910" w14:textId="77777777" w:rsidR="001B5448" w:rsidRDefault="001B5448" w:rsidP="001B5448">
      <w:pPr>
        <w:pStyle w:val="Sottotitolo"/>
      </w:pPr>
      <w:r>
        <w:t>Versione 1.91 del 03/04/2021</w:t>
      </w:r>
    </w:p>
    <w:p w14:paraId="580EF5C6" w14:textId="77777777" w:rsidR="001B5448" w:rsidRPr="001B5448" w:rsidRDefault="001B5448" w:rsidP="007A7EFD">
      <w:pPr>
        <w:pStyle w:val="Sottotitolo"/>
        <w:numPr>
          <w:ilvl w:val="0"/>
          <w:numId w:val="62"/>
        </w:numPr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  <w:r w:rsidRPr="001B5448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  <w:t>Sblocco modifica note in Appuntamento; bug paginazione scadenzario</w:t>
      </w:r>
    </w:p>
    <w:p w14:paraId="50F79A66" w14:textId="77777777" w:rsidR="008D5A4B" w:rsidRDefault="008D5A4B" w:rsidP="008D5A4B">
      <w:pPr>
        <w:pStyle w:val="Sottotitolo"/>
      </w:pPr>
      <w:r>
        <w:t>Versione 1.90 del 26/03/2021</w:t>
      </w:r>
    </w:p>
    <w:p w14:paraId="45EB235B" w14:textId="77777777" w:rsidR="008D5A4B" w:rsidRPr="008D5A4B" w:rsidRDefault="008D5A4B" w:rsidP="007A7EFD">
      <w:pPr>
        <w:pStyle w:val="Paragrafoelenco"/>
        <w:numPr>
          <w:ilvl w:val="0"/>
          <w:numId w:val="61"/>
        </w:numPr>
      </w:pPr>
      <w:r>
        <w:t>Aggiunta totale record trovati su griglie di ricerca</w:t>
      </w:r>
    </w:p>
    <w:p w14:paraId="68B82DE7" w14:textId="77777777" w:rsidR="00827359" w:rsidRDefault="00827359" w:rsidP="00827359">
      <w:pPr>
        <w:pStyle w:val="Sottotitolo"/>
      </w:pPr>
      <w:r>
        <w:t>Versione 1.89 del 13/02/2021</w:t>
      </w:r>
    </w:p>
    <w:p w14:paraId="7CC5DA92" w14:textId="77777777" w:rsidR="00827359" w:rsidRDefault="00827359" w:rsidP="00827359">
      <w:pPr>
        <w:pStyle w:val="Paragrafoelenco"/>
        <w:numPr>
          <w:ilvl w:val="0"/>
          <w:numId w:val="59"/>
        </w:numPr>
      </w:pPr>
      <w:r w:rsidRPr="00827359">
        <w:t>Recupero Offerta: Modifica Inversione delle Offerte dalla più recente alla meno recente;</w:t>
      </w:r>
    </w:p>
    <w:p w14:paraId="4D5F0335" w14:textId="77777777" w:rsidR="00827359" w:rsidRDefault="00827359" w:rsidP="00827359">
      <w:pPr>
        <w:pStyle w:val="Paragrafoelenco"/>
        <w:numPr>
          <w:ilvl w:val="0"/>
          <w:numId w:val="59"/>
        </w:numPr>
      </w:pPr>
      <w:r w:rsidRPr="00827359">
        <w:t>DDT: Selezione multipla con ricerca combo “gruppo” materiale</w:t>
      </w:r>
      <w:r w:rsidRPr="00896F40">
        <w:t>;</w:t>
      </w:r>
    </w:p>
    <w:p w14:paraId="510ADEF2" w14:textId="77777777" w:rsidR="00827359" w:rsidRDefault="00827359" w:rsidP="00827359">
      <w:pPr>
        <w:pStyle w:val="Paragrafoelenco"/>
        <w:numPr>
          <w:ilvl w:val="0"/>
          <w:numId w:val="59"/>
        </w:numPr>
      </w:pPr>
      <w:r w:rsidRPr="00827359">
        <w:t>Dettaglio Economico: inserimento tasto visualizza Costi</w:t>
      </w:r>
      <w:r>
        <w:t>;</w:t>
      </w:r>
    </w:p>
    <w:p w14:paraId="2917C9D3" w14:textId="77777777" w:rsidR="00896F40" w:rsidRDefault="00896F40" w:rsidP="00896F40">
      <w:pPr>
        <w:pStyle w:val="Sottotitolo"/>
      </w:pPr>
      <w:r>
        <w:t xml:space="preserve">Versione 1.88 del </w:t>
      </w:r>
      <w:r w:rsidR="009868EE">
        <w:t>10</w:t>
      </w:r>
      <w:r>
        <w:t>/01/2021</w:t>
      </w:r>
    </w:p>
    <w:p w14:paraId="10A66A50" w14:textId="77777777" w:rsidR="00896F40" w:rsidRDefault="00896F40" w:rsidP="00896F40">
      <w:pPr>
        <w:pStyle w:val="Paragrafoelenco"/>
        <w:numPr>
          <w:ilvl w:val="0"/>
          <w:numId w:val="59"/>
        </w:numPr>
      </w:pPr>
      <w:r w:rsidRPr="00896F40">
        <w:t>Report s</w:t>
      </w:r>
      <w:r>
        <w:t>t</w:t>
      </w:r>
      <w:r w:rsidRPr="00896F40">
        <w:t>ampa collaboratori: aggiunto campo totale generale e sostituito valore fattura netto con lordo;</w:t>
      </w:r>
    </w:p>
    <w:p w14:paraId="5B493D8D" w14:textId="77777777" w:rsidR="00896F40" w:rsidRDefault="00896F40" w:rsidP="00896F40">
      <w:pPr>
        <w:pStyle w:val="Paragrafoelenco"/>
        <w:numPr>
          <w:ilvl w:val="0"/>
          <w:numId w:val="59"/>
        </w:numPr>
      </w:pPr>
      <w:r w:rsidRPr="00896F40">
        <w:t>Possibilità di modificare la data di un'offerta salvata in agenda;</w:t>
      </w:r>
    </w:p>
    <w:p w14:paraId="23CB36CC" w14:textId="77777777" w:rsidR="00896F40" w:rsidRDefault="00896F40" w:rsidP="00896F40">
      <w:pPr>
        <w:pStyle w:val="Paragrafoelenco"/>
        <w:numPr>
          <w:ilvl w:val="0"/>
          <w:numId w:val="59"/>
        </w:numPr>
      </w:pPr>
      <w:r w:rsidRPr="00896F40">
        <w:t>Evidenziate lavorazioni con margine inferiore al 50%</w:t>
      </w:r>
    </w:p>
    <w:p w14:paraId="4601EB27" w14:textId="77777777" w:rsidR="009868EE" w:rsidRDefault="009868EE" w:rsidP="009868EE">
      <w:pPr>
        <w:pStyle w:val="Paragrafoelenco"/>
        <w:numPr>
          <w:ilvl w:val="0"/>
          <w:numId w:val="59"/>
        </w:numPr>
      </w:pPr>
      <w:r>
        <w:t xml:space="preserve">Statistiche costi e ricavi: messaggio di avviso quando una lavorazione presenta anomalie (le ricerca viene eseguita non mostrando la lavorazione anomala); </w:t>
      </w:r>
    </w:p>
    <w:p w14:paraId="52A7161A" w14:textId="77777777" w:rsidR="009868EE" w:rsidRDefault="009868EE" w:rsidP="009868EE">
      <w:pPr>
        <w:pStyle w:val="Paragrafoelenco"/>
        <w:numPr>
          <w:ilvl w:val="0"/>
          <w:numId w:val="59"/>
        </w:numPr>
      </w:pPr>
      <w:r>
        <w:t xml:space="preserve">Modifica comportamento pulsante 'Reimposta filtri' (non viene più eseguita automaticamente una ricerca senza filtri); </w:t>
      </w:r>
    </w:p>
    <w:p w14:paraId="6F07C29A" w14:textId="77777777" w:rsidR="009868EE" w:rsidRDefault="009868EE" w:rsidP="00A36B85">
      <w:pPr>
        <w:pStyle w:val="Paragrafoelenco"/>
        <w:numPr>
          <w:ilvl w:val="0"/>
          <w:numId w:val="59"/>
        </w:numPr>
      </w:pPr>
      <w:r>
        <w:t>Modifica comportamento data fine, quando viene impostata la data inizio (data fine non viene più impostata allo stesso valore di data inizio)</w:t>
      </w:r>
    </w:p>
    <w:p w14:paraId="17C18203" w14:textId="77777777" w:rsidR="00CF7851" w:rsidRDefault="00CF7851" w:rsidP="00CF7851">
      <w:pPr>
        <w:pStyle w:val="Sottotitolo"/>
      </w:pPr>
      <w:r>
        <w:t>Versione 1.87 del 05/10/2020</w:t>
      </w:r>
    </w:p>
    <w:p w14:paraId="75A56E80" w14:textId="77777777" w:rsidR="00CF7851" w:rsidRPr="00CF7851" w:rsidRDefault="00CF7851" w:rsidP="007A7EFD">
      <w:pPr>
        <w:pStyle w:val="Paragrafoelenco"/>
        <w:numPr>
          <w:ilvl w:val="0"/>
          <w:numId w:val="60"/>
        </w:numPr>
      </w:pPr>
      <w:r>
        <w:t>Aggiunta gestione Documenti di Trasporto con stampa PDF</w:t>
      </w:r>
    </w:p>
    <w:p w14:paraId="668D144A" w14:textId="77777777" w:rsidR="00086A48" w:rsidRDefault="00086A48" w:rsidP="00086A48">
      <w:pPr>
        <w:pStyle w:val="Sottotitolo"/>
      </w:pPr>
      <w:r>
        <w:t>Versione 1.86 del 30/06/2020</w:t>
      </w:r>
    </w:p>
    <w:p w14:paraId="4D505B62" w14:textId="77777777" w:rsidR="00086A48" w:rsidRDefault="00086A48" w:rsidP="00086A48">
      <w:pPr>
        <w:pStyle w:val="Paragrafoelenco"/>
        <w:numPr>
          <w:ilvl w:val="0"/>
          <w:numId w:val="59"/>
        </w:numPr>
      </w:pPr>
      <w:r>
        <w:t>Aggiunta selezione collaboratori e creazione file whatsapp</w:t>
      </w:r>
    </w:p>
    <w:p w14:paraId="1ECEAC26" w14:textId="77777777" w:rsidR="00086A48" w:rsidRDefault="00086A48" w:rsidP="00086A48">
      <w:pPr>
        <w:pStyle w:val="Paragrafoelenco"/>
        <w:numPr>
          <w:ilvl w:val="0"/>
          <w:numId w:val="59"/>
        </w:numPr>
      </w:pPr>
      <w:r>
        <w:t>Statistiche costi, filtro fornitori</w:t>
      </w:r>
    </w:p>
    <w:p w14:paraId="79AEF6B5" w14:textId="77777777" w:rsidR="00086A48" w:rsidRDefault="00086A48" w:rsidP="00086A48">
      <w:pPr>
        <w:pStyle w:val="Paragrafoelenco"/>
        <w:numPr>
          <w:ilvl w:val="0"/>
          <w:numId w:val="59"/>
        </w:numPr>
      </w:pPr>
      <w:r>
        <w:t>Ricerca Clienti/Fornitori, sostituiti campi ricerca Codice Fiscale e Referente con Comune e provincia</w:t>
      </w:r>
    </w:p>
    <w:p w14:paraId="483B73D7" w14:textId="77777777" w:rsidR="00D33BCF" w:rsidRDefault="00D33BCF" w:rsidP="00D33BCF">
      <w:pPr>
        <w:pStyle w:val="Sottotitolo"/>
      </w:pPr>
      <w:r>
        <w:t>Versione 1.85 del 25/05/2020</w:t>
      </w:r>
    </w:p>
    <w:p w14:paraId="2BD7E323" w14:textId="77777777" w:rsidR="00D33BCF" w:rsidRDefault="00D33BCF" w:rsidP="00D33BCF">
      <w:pPr>
        <w:pStyle w:val="Paragrafoelenco"/>
        <w:numPr>
          <w:ilvl w:val="0"/>
          <w:numId w:val="58"/>
        </w:numPr>
      </w:pPr>
      <w:r w:rsidRPr="00D33BCF">
        <w:t>Implementazione stato 'fatturato'</w:t>
      </w:r>
    </w:p>
    <w:p w14:paraId="14317C00" w14:textId="77777777" w:rsidR="00D33BCF" w:rsidRDefault="00D33BCF" w:rsidP="00D33BCF">
      <w:pPr>
        <w:pStyle w:val="Paragrafoelenco"/>
        <w:numPr>
          <w:ilvl w:val="0"/>
          <w:numId w:val="58"/>
        </w:numPr>
      </w:pPr>
      <w:r w:rsidRPr="00D33BCF">
        <w:t>numero fattura in anteprima e nel dettaglio lavorazione</w:t>
      </w:r>
    </w:p>
    <w:p w14:paraId="496ECE03" w14:textId="77777777" w:rsidR="00D33BCF" w:rsidRDefault="00D33BCF" w:rsidP="00D33BCF">
      <w:pPr>
        <w:pStyle w:val="Paragrafoelenco"/>
        <w:numPr>
          <w:ilvl w:val="0"/>
          <w:numId w:val="58"/>
        </w:numPr>
      </w:pPr>
      <w:r w:rsidRPr="00D33BCF">
        <w:t>Statistiche costi: aggiustamenti (da completare)</w:t>
      </w:r>
    </w:p>
    <w:p w14:paraId="3AE223E7" w14:textId="77777777" w:rsidR="00D33BCF" w:rsidRPr="00D33BCF" w:rsidRDefault="00D33BCF" w:rsidP="00D33BCF">
      <w:pPr>
        <w:pStyle w:val="Paragrafoelenco"/>
        <w:numPr>
          <w:ilvl w:val="0"/>
          <w:numId w:val="58"/>
        </w:numPr>
      </w:pPr>
      <w:r w:rsidRPr="00D33BCF">
        <w:lastRenderedPageBreak/>
        <w:t>Scadenzario: ripristino data inizio lavorazione come data fattura</w:t>
      </w:r>
    </w:p>
    <w:p w14:paraId="10883474" w14:textId="77777777" w:rsidR="00F55B1B" w:rsidRDefault="00F55B1B" w:rsidP="00F55B1B">
      <w:pPr>
        <w:pStyle w:val="Sottotitolo"/>
      </w:pPr>
      <w:r>
        <w:t>Versione 1.84 del 22/05/2020</w:t>
      </w:r>
    </w:p>
    <w:p w14:paraId="54511052" w14:textId="77777777" w:rsidR="00F55B1B" w:rsidRDefault="00F55B1B" w:rsidP="000C4406">
      <w:pPr>
        <w:pStyle w:val="Paragrafoelenco"/>
        <w:numPr>
          <w:ilvl w:val="0"/>
          <w:numId w:val="57"/>
        </w:numPr>
      </w:pPr>
      <w:r>
        <w:t>Eliminazione Fattura – l’ultimo numero fattura viene ripristinato</w:t>
      </w:r>
    </w:p>
    <w:p w14:paraId="44EBECE2" w14:textId="77777777" w:rsidR="00F55B1B" w:rsidRPr="00F55B1B" w:rsidRDefault="00F55B1B" w:rsidP="000C4406">
      <w:pPr>
        <w:pStyle w:val="Paragrafoelenco"/>
        <w:numPr>
          <w:ilvl w:val="0"/>
          <w:numId w:val="57"/>
        </w:numPr>
      </w:pPr>
      <w:r>
        <w:t>Protocollo, ricerca nominativo Collaboratori (previa selezione da combo box “Clienti/Collaboratori”)</w:t>
      </w:r>
    </w:p>
    <w:p w14:paraId="29EB84CD" w14:textId="77777777" w:rsidR="00D16B85" w:rsidRDefault="00D16B85" w:rsidP="00D16B85">
      <w:pPr>
        <w:pStyle w:val="Sottotitolo"/>
      </w:pPr>
      <w:r>
        <w:t>Versione 1.83 del 20/05/2020</w:t>
      </w:r>
    </w:p>
    <w:p w14:paraId="4B527920" w14:textId="77777777" w:rsidR="00D16B85" w:rsidRDefault="00D16B85" w:rsidP="000C4406">
      <w:pPr>
        <w:pStyle w:val="Paragrafoelenco"/>
        <w:numPr>
          <w:ilvl w:val="0"/>
          <w:numId w:val="56"/>
        </w:numPr>
      </w:pPr>
      <w:r>
        <w:t>Aggiunta Cancellazione Fattura e Rate Scadenzario associate dal dettaglio Lavorazione.</w:t>
      </w:r>
    </w:p>
    <w:p w14:paraId="35FD937F" w14:textId="77777777" w:rsidR="00D16B85" w:rsidRPr="00D16B85" w:rsidRDefault="00D16B85" w:rsidP="000C4406">
      <w:pPr>
        <w:pStyle w:val="Paragrafoelenco"/>
        <w:numPr>
          <w:ilvl w:val="0"/>
          <w:numId w:val="56"/>
        </w:numPr>
      </w:pPr>
      <w:r>
        <w:t>Statistiche Costi, raggruppamento in categorie</w:t>
      </w:r>
    </w:p>
    <w:p w14:paraId="5C1044EE" w14:textId="77777777" w:rsidR="003B7AAD" w:rsidRDefault="003B7AAD" w:rsidP="003B7AAD">
      <w:pPr>
        <w:pStyle w:val="Sottotitolo"/>
      </w:pPr>
      <w:r>
        <w:t>Versione 1.82 del 15/05/2020</w:t>
      </w:r>
    </w:p>
    <w:p w14:paraId="77313779" w14:textId="77777777" w:rsidR="003B7AAD" w:rsidRDefault="003B7AAD" w:rsidP="000C4406">
      <w:pPr>
        <w:pStyle w:val="Paragrafoelenco"/>
        <w:numPr>
          <w:ilvl w:val="0"/>
          <w:numId w:val="55"/>
        </w:numPr>
      </w:pPr>
      <w:r>
        <w:t>Modifica data in inserimento scadenzario</w:t>
      </w:r>
    </w:p>
    <w:p w14:paraId="362A1511" w14:textId="77777777" w:rsidR="003B7AAD" w:rsidRPr="003B7AAD" w:rsidRDefault="003B7AAD" w:rsidP="000C4406">
      <w:pPr>
        <w:pStyle w:val="Paragrafoelenco"/>
        <w:numPr>
          <w:ilvl w:val="0"/>
          <w:numId w:val="55"/>
        </w:numPr>
      </w:pPr>
      <w:r>
        <w:t>Aggiunto report Popup Collaboratori per giorno su pagina Agenda e su dettaglio Lavorazione</w:t>
      </w:r>
    </w:p>
    <w:p w14:paraId="07770D9D" w14:textId="77777777" w:rsidR="003D7C6E" w:rsidRDefault="003D7C6E" w:rsidP="003D7C6E">
      <w:pPr>
        <w:pStyle w:val="Sottotitolo"/>
      </w:pPr>
      <w:r>
        <w:t>Versione 1.81 del 1</w:t>
      </w:r>
      <w:r w:rsidR="003B7AAD">
        <w:t>1</w:t>
      </w:r>
      <w:r>
        <w:t>/05/2020</w:t>
      </w:r>
    </w:p>
    <w:p w14:paraId="7D51EABE" w14:textId="77777777" w:rsidR="003D7C6E" w:rsidRDefault="003D7C6E" w:rsidP="000C4406">
      <w:pPr>
        <w:pStyle w:val="Paragrafoelenco"/>
        <w:numPr>
          <w:ilvl w:val="0"/>
          <w:numId w:val="54"/>
        </w:numPr>
      </w:pPr>
      <w:r>
        <w:t>Sistemazione Scadenzario</w:t>
      </w:r>
    </w:p>
    <w:p w14:paraId="4AA76964" w14:textId="77777777" w:rsidR="003D7C6E" w:rsidRPr="003D7C6E" w:rsidRDefault="003D7C6E" w:rsidP="000C4406">
      <w:pPr>
        <w:pStyle w:val="Paragrafoelenco"/>
        <w:numPr>
          <w:ilvl w:val="0"/>
          <w:numId w:val="54"/>
        </w:numPr>
      </w:pPr>
      <w:r>
        <w:t>Completato Report Collaboratori per giornata</w:t>
      </w:r>
    </w:p>
    <w:p w14:paraId="1383109A" w14:textId="77777777" w:rsidR="00A57EDB" w:rsidRDefault="00A57EDB" w:rsidP="00A57EDB">
      <w:pPr>
        <w:pStyle w:val="Sottotitolo"/>
      </w:pPr>
      <w:r>
        <w:t>Versione 1.80 del 08/05/2020</w:t>
      </w:r>
    </w:p>
    <w:p w14:paraId="26208D4F" w14:textId="77777777" w:rsidR="00A57EDB" w:rsidRDefault="00A57EDB" w:rsidP="000C4406">
      <w:pPr>
        <w:pStyle w:val="Paragrafoelenco"/>
        <w:numPr>
          <w:ilvl w:val="0"/>
          <w:numId w:val="53"/>
        </w:numPr>
      </w:pPr>
      <w:r>
        <w:t>Scadenzario: funzione modifica scadenze pagate e risultati ricerca che rimangono invariati dopo le operazioni</w:t>
      </w:r>
    </w:p>
    <w:p w14:paraId="49D9CD5D" w14:textId="77777777" w:rsidR="00A57EDB" w:rsidRDefault="00A57EDB" w:rsidP="000C4406">
      <w:pPr>
        <w:pStyle w:val="Paragrafoelenco"/>
        <w:numPr>
          <w:ilvl w:val="0"/>
          <w:numId w:val="53"/>
        </w:numPr>
      </w:pPr>
      <w:r>
        <w:t>Agenda: data selezionata che rimane anche dopo apertura altre pagine menù</w:t>
      </w:r>
    </w:p>
    <w:p w14:paraId="43A8556E" w14:textId="77777777" w:rsidR="00A57EDB" w:rsidRPr="00A57EDB" w:rsidRDefault="00A57EDB" w:rsidP="000C4406">
      <w:pPr>
        <w:pStyle w:val="Paragrafoelenco"/>
        <w:numPr>
          <w:ilvl w:val="0"/>
          <w:numId w:val="53"/>
        </w:numPr>
      </w:pPr>
      <w:r>
        <w:t>Statistiche costi: filtro fatturato impostato di default</w:t>
      </w:r>
    </w:p>
    <w:p w14:paraId="2BE24556" w14:textId="77777777" w:rsidR="008765D6" w:rsidRDefault="008765D6" w:rsidP="008765D6">
      <w:pPr>
        <w:pStyle w:val="Sottotitolo"/>
      </w:pPr>
      <w:r>
        <w:t>Versione 1.79 del 05/05/2020</w:t>
      </w:r>
    </w:p>
    <w:p w14:paraId="228ACF0F" w14:textId="77777777" w:rsidR="008765D6" w:rsidRDefault="008765D6" w:rsidP="000C4406">
      <w:pPr>
        <w:pStyle w:val="Paragrafoelenco"/>
        <w:numPr>
          <w:ilvl w:val="0"/>
          <w:numId w:val="52"/>
        </w:numPr>
      </w:pPr>
      <w:r>
        <w:t xml:space="preserve">Ordinamento decrescente scadenze; </w:t>
      </w:r>
    </w:p>
    <w:p w14:paraId="42362B9F" w14:textId="77777777" w:rsidR="008765D6" w:rsidRDefault="008765D6" w:rsidP="000C4406">
      <w:pPr>
        <w:pStyle w:val="Paragrafoelenco"/>
        <w:numPr>
          <w:ilvl w:val="0"/>
          <w:numId w:val="52"/>
        </w:numPr>
      </w:pPr>
      <w:r>
        <w:t xml:space="preserve">Data fine = data inizio negli intervalli; </w:t>
      </w:r>
    </w:p>
    <w:p w14:paraId="33343CF1" w14:textId="77777777" w:rsidR="008765D6" w:rsidRDefault="008765D6" w:rsidP="000C4406">
      <w:pPr>
        <w:pStyle w:val="Paragrafoelenco"/>
        <w:numPr>
          <w:ilvl w:val="0"/>
          <w:numId w:val="52"/>
        </w:numPr>
      </w:pPr>
      <w:r>
        <w:t xml:space="preserve">data agenda in sessione; </w:t>
      </w:r>
    </w:p>
    <w:p w14:paraId="7612BCA5" w14:textId="77777777" w:rsidR="008765D6" w:rsidRDefault="008765D6" w:rsidP="000C4406">
      <w:pPr>
        <w:pStyle w:val="Paragrafoelenco"/>
        <w:numPr>
          <w:ilvl w:val="0"/>
          <w:numId w:val="52"/>
        </w:numPr>
      </w:pPr>
      <w:r>
        <w:t>Ricerca “like” numero fattura;</w:t>
      </w:r>
    </w:p>
    <w:p w14:paraId="47DBF0A4" w14:textId="77777777" w:rsidR="008765D6" w:rsidRDefault="008765D6" w:rsidP="000C4406">
      <w:pPr>
        <w:pStyle w:val="Paragrafoelenco"/>
        <w:numPr>
          <w:ilvl w:val="0"/>
          <w:numId w:val="52"/>
        </w:numPr>
      </w:pPr>
      <w:r>
        <w:t>modificata pagina ricerca protocolli (invertiti campi);</w:t>
      </w:r>
    </w:p>
    <w:p w14:paraId="5BAB903A" w14:textId="77777777" w:rsidR="008765D6" w:rsidRPr="008765D6" w:rsidRDefault="008765D6" w:rsidP="000C4406">
      <w:pPr>
        <w:pStyle w:val="Paragrafoelenco"/>
        <w:numPr>
          <w:ilvl w:val="0"/>
          <w:numId w:val="52"/>
        </w:numPr>
      </w:pPr>
      <w:r>
        <w:t>Aggiunta pagina report collaboratori per giornata da menu report (NON completa);</w:t>
      </w:r>
    </w:p>
    <w:p w14:paraId="5FC8FA4D" w14:textId="77777777" w:rsidR="00DA61DE" w:rsidRDefault="00DA61DE" w:rsidP="00551BA4">
      <w:pPr>
        <w:pStyle w:val="Sottotitolo"/>
      </w:pPr>
      <w:r>
        <w:t xml:space="preserve">Versione 1.78 del </w:t>
      </w:r>
      <w:r w:rsidR="00780E13">
        <w:t>02</w:t>
      </w:r>
      <w:r>
        <w:t>/0</w:t>
      </w:r>
      <w:r w:rsidR="00780E13">
        <w:t>5</w:t>
      </w:r>
      <w:r>
        <w:t>/2020</w:t>
      </w:r>
    </w:p>
    <w:p w14:paraId="3C375821" w14:textId="77777777" w:rsidR="00DA61DE" w:rsidRDefault="00DA61DE" w:rsidP="000C4406">
      <w:pPr>
        <w:pStyle w:val="Paragrafoelenco"/>
        <w:numPr>
          <w:ilvl w:val="0"/>
          <w:numId w:val="52"/>
        </w:numPr>
      </w:pPr>
      <w:r>
        <w:t>Aggiunta statistica costi</w:t>
      </w:r>
    </w:p>
    <w:p w14:paraId="323CC301" w14:textId="77777777" w:rsidR="006524FC" w:rsidRDefault="006524FC" w:rsidP="000C4406">
      <w:pPr>
        <w:pStyle w:val="Paragrafoelenco"/>
        <w:numPr>
          <w:ilvl w:val="0"/>
          <w:numId w:val="52"/>
        </w:numPr>
      </w:pPr>
      <w:r w:rsidRPr="006524FC">
        <w:t xml:space="preserve">Scadenzario: inserimento </w:t>
      </w:r>
      <w:proofErr w:type="spellStart"/>
      <w:r w:rsidRPr="006524FC">
        <w:t>idPadre</w:t>
      </w:r>
      <w:proofErr w:type="spellEnd"/>
      <w:r w:rsidRPr="006524FC">
        <w:t xml:space="preserve"> per gestire modifica scadenze splittate; inserimento </w:t>
      </w:r>
      <w:proofErr w:type="spellStart"/>
      <w:r w:rsidRPr="006524FC">
        <w:t>importoVersatoIva</w:t>
      </w:r>
      <w:proofErr w:type="spellEnd"/>
      <w:r w:rsidRPr="006524FC">
        <w:t xml:space="preserve"> e </w:t>
      </w:r>
      <w:proofErr w:type="spellStart"/>
      <w:r w:rsidRPr="006524FC">
        <w:t>importoRiscossoIva</w:t>
      </w:r>
      <w:proofErr w:type="spellEnd"/>
      <w:r w:rsidRPr="006524FC">
        <w:t xml:space="preserve"> nel </w:t>
      </w:r>
      <w:proofErr w:type="spellStart"/>
      <w:r w:rsidRPr="006524FC">
        <w:t>db</w:t>
      </w:r>
      <w:proofErr w:type="spellEnd"/>
      <w:r w:rsidRPr="006524FC">
        <w:t xml:space="preserve"> per risolvere bug di importi con decimali errati</w:t>
      </w:r>
    </w:p>
    <w:p w14:paraId="6011CF1C" w14:textId="77777777" w:rsidR="006524FC" w:rsidRPr="00DA61DE" w:rsidRDefault="006524FC" w:rsidP="000C4406">
      <w:pPr>
        <w:pStyle w:val="Paragrafoelenco"/>
        <w:numPr>
          <w:ilvl w:val="0"/>
          <w:numId w:val="52"/>
        </w:numPr>
      </w:pPr>
      <w:r>
        <w:t>Aggiunta stampa Riepilogo personale impegnato per giornata. (menù laterale destro)</w:t>
      </w:r>
    </w:p>
    <w:p w14:paraId="26434588" w14:textId="77777777" w:rsidR="00A21223" w:rsidRDefault="007D3CF0" w:rsidP="00551BA4">
      <w:pPr>
        <w:pStyle w:val="Sottotitolo"/>
      </w:pPr>
      <w:r>
        <w:t>Versione 1.77 del 28/04/2020</w:t>
      </w:r>
    </w:p>
    <w:p w14:paraId="7DCF3C82" w14:textId="77777777" w:rsidR="007D3CF0" w:rsidRDefault="007D3CF0" w:rsidP="000C4406">
      <w:pPr>
        <w:pStyle w:val="Paragrafoelenco"/>
        <w:numPr>
          <w:ilvl w:val="0"/>
          <w:numId w:val="51"/>
        </w:numPr>
      </w:pPr>
      <w:r w:rsidRPr="007D3CF0">
        <w:t xml:space="preserve">Scadenzario: inserimento tipologia pagamento (banca); </w:t>
      </w:r>
    </w:p>
    <w:p w14:paraId="125139B8" w14:textId="77777777" w:rsidR="007D3CF0" w:rsidRDefault="007D3CF0" w:rsidP="000C4406">
      <w:pPr>
        <w:pStyle w:val="Paragrafoelenco"/>
        <w:numPr>
          <w:ilvl w:val="0"/>
          <w:numId w:val="51"/>
        </w:numPr>
      </w:pPr>
      <w:r>
        <w:t>ottimizzazione campi vari</w:t>
      </w:r>
    </w:p>
    <w:p w14:paraId="5120104C" w14:textId="77777777" w:rsidR="003060FD" w:rsidRPr="007D3CF0" w:rsidRDefault="003060FD" w:rsidP="000C4406">
      <w:pPr>
        <w:pStyle w:val="Paragrafoelenco"/>
        <w:numPr>
          <w:ilvl w:val="0"/>
          <w:numId w:val="51"/>
        </w:numPr>
      </w:pPr>
      <w:r>
        <w:t>risolto bug range di date lavorazione su protocollo</w:t>
      </w:r>
    </w:p>
    <w:p w14:paraId="561E2640" w14:textId="77777777" w:rsidR="00A21223" w:rsidRDefault="00A21223" w:rsidP="00551BA4">
      <w:pPr>
        <w:pStyle w:val="Sottotitolo"/>
      </w:pPr>
      <w:r>
        <w:t>Versione 1.76 del 25/04/2020</w:t>
      </w:r>
    </w:p>
    <w:p w14:paraId="5DAE3BA4" w14:textId="77777777" w:rsidR="00A21223" w:rsidRDefault="00A21223" w:rsidP="000C4406">
      <w:pPr>
        <w:pStyle w:val="Paragrafoelenco"/>
        <w:numPr>
          <w:ilvl w:val="0"/>
          <w:numId w:val="50"/>
        </w:numPr>
      </w:pPr>
      <w:r w:rsidRPr="00A21223">
        <w:t xml:space="preserve">Aggiunta funzionalità 'saldo totale' nello scadenzario; </w:t>
      </w:r>
    </w:p>
    <w:p w14:paraId="0032ECFB" w14:textId="77777777" w:rsidR="00A21223" w:rsidRDefault="00A21223" w:rsidP="000C4406">
      <w:pPr>
        <w:pStyle w:val="Paragrafoelenco"/>
        <w:numPr>
          <w:ilvl w:val="0"/>
          <w:numId w:val="50"/>
        </w:numPr>
      </w:pPr>
      <w:r w:rsidRPr="00A21223">
        <w:t xml:space="preserve">Adeguamento scadenzario alla nuova tabella </w:t>
      </w:r>
      <w:proofErr w:type="spellStart"/>
      <w:r w:rsidRPr="00A21223">
        <w:t>tipi_banche</w:t>
      </w:r>
      <w:proofErr w:type="spellEnd"/>
    </w:p>
    <w:p w14:paraId="3CBA09F6" w14:textId="77777777" w:rsidR="00551BA4" w:rsidRDefault="00551BA4" w:rsidP="00551BA4">
      <w:pPr>
        <w:pStyle w:val="Sottotitolo"/>
      </w:pPr>
      <w:r w:rsidRPr="00416DFF">
        <w:lastRenderedPageBreak/>
        <w:t>Versione 1.</w:t>
      </w:r>
      <w:r>
        <w:t>75</w:t>
      </w:r>
      <w:r w:rsidRPr="00416DFF">
        <w:t xml:space="preserve"> del </w:t>
      </w:r>
      <w:r>
        <w:t>23</w:t>
      </w:r>
      <w:r w:rsidRPr="00416DFF">
        <w:t>/</w:t>
      </w:r>
      <w:r>
        <w:t>04</w:t>
      </w:r>
      <w:r w:rsidRPr="00416DFF">
        <w:t>/20</w:t>
      </w:r>
      <w:r>
        <w:t>20</w:t>
      </w:r>
    </w:p>
    <w:p w14:paraId="481D05B9" w14:textId="77777777" w:rsidR="00551BA4" w:rsidRDefault="00551BA4" w:rsidP="000C4406">
      <w:pPr>
        <w:pStyle w:val="Paragrafoelenco"/>
        <w:numPr>
          <w:ilvl w:val="0"/>
          <w:numId w:val="50"/>
        </w:numPr>
      </w:pPr>
      <w:r>
        <w:t>Aggiunto campo ritenuta di acconto in report collaboratori</w:t>
      </w:r>
    </w:p>
    <w:p w14:paraId="1C716CE4" w14:textId="77777777" w:rsidR="00551BA4" w:rsidRPr="00551BA4" w:rsidRDefault="00551BA4" w:rsidP="000C4406">
      <w:pPr>
        <w:pStyle w:val="Paragrafoelenco"/>
        <w:numPr>
          <w:ilvl w:val="0"/>
          <w:numId w:val="50"/>
        </w:numPr>
      </w:pPr>
      <w:r>
        <w:t>File allegato in statistiche ricavi</w:t>
      </w:r>
    </w:p>
    <w:p w14:paraId="466B22C5" w14:textId="77777777" w:rsidR="001A25A2" w:rsidRDefault="001A25A2" w:rsidP="001A25A2">
      <w:pPr>
        <w:pStyle w:val="Sottotitolo"/>
      </w:pPr>
      <w:r w:rsidRPr="00416DFF">
        <w:t>Versione 1.</w:t>
      </w:r>
      <w:r>
        <w:t>74</w:t>
      </w:r>
      <w:r w:rsidRPr="00416DFF">
        <w:t xml:space="preserve"> del </w:t>
      </w:r>
      <w:r>
        <w:t>20</w:t>
      </w:r>
      <w:r w:rsidRPr="00416DFF">
        <w:t>/</w:t>
      </w:r>
      <w:r>
        <w:t>04</w:t>
      </w:r>
      <w:r w:rsidRPr="00416DFF">
        <w:t>/20</w:t>
      </w:r>
      <w:r>
        <w:t>20</w:t>
      </w:r>
    </w:p>
    <w:p w14:paraId="1721C566" w14:textId="77777777" w:rsidR="001A25A2" w:rsidRDefault="001A25A2" w:rsidP="000C4406">
      <w:pPr>
        <w:pStyle w:val="Paragrafoelenco"/>
        <w:numPr>
          <w:ilvl w:val="0"/>
          <w:numId w:val="49"/>
        </w:numPr>
      </w:pPr>
      <w:r>
        <w:t>Ripristinata ricerca protocollo con campi testo</w:t>
      </w:r>
    </w:p>
    <w:p w14:paraId="059E87C4" w14:textId="77777777" w:rsidR="001A25A2" w:rsidRDefault="001A25A2" w:rsidP="000C4406">
      <w:pPr>
        <w:pStyle w:val="Paragrafoelenco"/>
        <w:numPr>
          <w:ilvl w:val="0"/>
          <w:numId w:val="49"/>
        </w:numPr>
      </w:pPr>
      <w:r>
        <w:t xml:space="preserve">Aggiunta in tabelle la gestione </w:t>
      </w:r>
      <w:r w:rsidRPr="001A25A2">
        <w:t>Tipologie Banca Scadenzario</w:t>
      </w:r>
    </w:p>
    <w:p w14:paraId="2DCB160A" w14:textId="77777777" w:rsidR="001A25A2" w:rsidRDefault="001A25A2" w:rsidP="000C4406">
      <w:pPr>
        <w:pStyle w:val="Paragrafoelenco"/>
        <w:numPr>
          <w:ilvl w:val="0"/>
          <w:numId w:val="49"/>
        </w:numPr>
      </w:pPr>
      <w:r>
        <w:t>Aggiunta possibilità di selezionare nello Scadenzario i valori presenti nella Tipologia Banca</w:t>
      </w:r>
    </w:p>
    <w:p w14:paraId="63193B12" w14:textId="77777777" w:rsidR="00F744B4" w:rsidRPr="001A25A2" w:rsidRDefault="00F744B4" w:rsidP="000C4406">
      <w:pPr>
        <w:pStyle w:val="Paragrafoelenco"/>
        <w:numPr>
          <w:ilvl w:val="0"/>
          <w:numId w:val="49"/>
        </w:numPr>
      </w:pPr>
      <w:r>
        <w:t>Aggiustamenti importi Scadenzario</w:t>
      </w:r>
    </w:p>
    <w:p w14:paraId="59FC1FA4" w14:textId="77777777" w:rsidR="00756A45" w:rsidRDefault="00756A45" w:rsidP="00756A45">
      <w:pPr>
        <w:pStyle w:val="Sottotitolo"/>
      </w:pPr>
      <w:r w:rsidRPr="00416DFF">
        <w:t>Versione 1.</w:t>
      </w:r>
      <w:r>
        <w:t>73</w:t>
      </w:r>
      <w:r w:rsidRPr="00416DFF">
        <w:t xml:space="preserve"> del </w:t>
      </w:r>
      <w:r>
        <w:t>19</w:t>
      </w:r>
      <w:r w:rsidRPr="00416DFF">
        <w:t>/</w:t>
      </w:r>
      <w:r>
        <w:t>04</w:t>
      </w:r>
      <w:r w:rsidRPr="00416DFF">
        <w:t>/20</w:t>
      </w:r>
      <w:r>
        <w:t>20</w:t>
      </w:r>
    </w:p>
    <w:p w14:paraId="3856CB51" w14:textId="77777777" w:rsidR="00756A45" w:rsidRDefault="00756A45" w:rsidP="00756A45">
      <w:pPr>
        <w:pStyle w:val="Paragrafoelenco"/>
        <w:numPr>
          <w:ilvl w:val="0"/>
          <w:numId w:val="48"/>
        </w:numPr>
      </w:pPr>
      <w:r w:rsidRPr="00756A45">
        <w:t>Statistiche: aggiunto elenco contratti, visualizzazione degli importi lordi invece di quelli netti, soluzione bug nei filtri</w:t>
      </w:r>
      <w:r>
        <w:t>.</w:t>
      </w:r>
    </w:p>
    <w:p w14:paraId="74C2BC1D" w14:textId="77777777" w:rsidR="00756A45" w:rsidRDefault="00756A45" w:rsidP="00756A45">
      <w:pPr>
        <w:pStyle w:val="Paragrafoelenco"/>
        <w:numPr>
          <w:ilvl w:val="0"/>
          <w:numId w:val="48"/>
        </w:numPr>
      </w:pPr>
      <w:r w:rsidRPr="00756A45">
        <w:t>Scadenzario: visualizzazione importi lordi al posto di quelli netti nella griglia; in inserimento e modifica viene adesso impostato importo lordo e da quello calcolato il netto</w:t>
      </w:r>
      <w:r>
        <w:t>.</w:t>
      </w:r>
    </w:p>
    <w:p w14:paraId="6DB78EA2" w14:textId="77777777" w:rsidR="00756A45" w:rsidRPr="009A7380" w:rsidRDefault="00756A45" w:rsidP="00756A45">
      <w:pPr>
        <w:pStyle w:val="Paragrafoelenco"/>
        <w:numPr>
          <w:ilvl w:val="0"/>
          <w:numId w:val="48"/>
        </w:numPr>
      </w:pPr>
      <w:r w:rsidRPr="00756A45">
        <w:t>Protocollo: modificato ordine filtri; produzione, lavorazione e cliente visualizzati come elenchi con campo ricerca</w:t>
      </w:r>
      <w:r>
        <w:t>.</w:t>
      </w:r>
    </w:p>
    <w:p w14:paraId="35E7BE7C" w14:textId="77777777" w:rsidR="00F320A5" w:rsidRDefault="00F320A5" w:rsidP="00F320A5">
      <w:pPr>
        <w:pStyle w:val="Sottotitolo"/>
      </w:pPr>
      <w:r w:rsidRPr="00416DFF">
        <w:t>Versione 1.</w:t>
      </w:r>
      <w:r>
        <w:t>72</w:t>
      </w:r>
      <w:r w:rsidRPr="00416DFF">
        <w:t xml:space="preserve"> del </w:t>
      </w:r>
      <w:r>
        <w:t>16</w:t>
      </w:r>
      <w:r w:rsidRPr="00416DFF">
        <w:t>/</w:t>
      </w:r>
      <w:r>
        <w:t>04</w:t>
      </w:r>
      <w:r w:rsidRPr="00416DFF">
        <w:t>/20</w:t>
      </w:r>
      <w:r>
        <w:t>20</w:t>
      </w:r>
    </w:p>
    <w:p w14:paraId="1683689A" w14:textId="77777777" w:rsidR="00F320A5" w:rsidRPr="009A7380" w:rsidRDefault="00F320A5" w:rsidP="00F320A5">
      <w:pPr>
        <w:pStyle w:val="Paragrafoelenco"/>
        <w:numPr>
          <w:ilvl w:val="0"/>
          <w:numId w:val="48"/>
        </w:numPr>
      </w:pPr>
      <w:r>
        <w:t xml:space="preserve">Aggiunta </w:t>
      </w:r>
      <w:r w:rsidR="00AD2691">
        <w:t xml:space="preserve">voce </w:t>
      </w:r>
      <w:r>
        <w:t>Statistica ricavi sotto al menù STATISTICHE.</w:t>
      </w:r>
    </w:p>
    <w:p w14:paraId="4A508F59" w14:textId="77777777" w:rsidR="009A7380" w:rsidRDefault="009A7380" w:rsidP="009A7380">
      <w:pPr>
        <w:pStyle w:val="Sottotitolo"/>
      </w:pPr>
      <w:r w:rsidRPr="00416DFF">
        <w:t>Versione 1.</w:t>
      </w:r>
      <w:r>
        <w:t>71</w:t>
      </w:r>
      <w:r w:rsidRPr="00416DFF">
        <w:t xml:space="preserve"> del </w:t>
      </w:r>
      <w:r>
        <w:t>13</w:t>
      </w:r>
      <w:r w:rsidRPr="00416DFF">
        <w:t>/</w:t>
      </w:r>
      <w:r>
        <w:t>04</w:t>
      </w:r>
      <w:r w:rsidRPr="00416DFF">
        <w:t>/20</w:t>
      </w:r>
      <w:r>
        <w:t>20</w:t>
      </w:r>
    </w:p>
    <w:p w14:paraId="0F98140A" w14:textId="77777777" w:rsidR="009A7380" w:rsidRPr="009A7380" w:rsidRDefault="009A7380" w:rsidP="00067DAC">
      <w:pPr>
        <w:pStyle w:val="Paragrafoelenco"/>
        <w:numPr>
          <w:ilvl w:val="0"/>
          <w:numId w:val="48"/>
        </w:numPr>
      </w:pPr>
      <w:r>
        <w:t xml:space="preserve">Modifiche Menù, voce report </w:t>
      </w:r>
      <w:proofErr w:type="spellStart"/>
      <w:r>
        <w:t>tltime</w:t>
      </w:r>
      <w:proofErr w:type="spellEnd"/>
      <w:r>
        <w:t xml:space="preserve"> spostata sotto Report, aggiunti </w:t>
      </w:r>
      <w:proofErr w:type="gramStart"/>
      <w:r>
        <w:t>3</w:t>
      </w:r>
      <w:proofErr w:type="gramEnd"/>
      <w:r>
        <w:t xml:space="preserve"> bottoni di accesso ra</w:t>
      </w:r>
      <w:r w:rsidR="005B66ED">
        <w:t xml:space="preserve">pido nel menù di destra in basso, sotto FILTRO </w:t>
      </w:r>
      <w:r w:rsidR="000E1C0E">
        <w:t xml:space="preserve">COLONNE </w:t>
      </w:r>
      <w:r w:rsidR="005B66ED">
        <w:t>AGENDA</w:t>
      </w:r>
      <w:r>
        <w:t>.</w:t>
      </w:r>
    </w:p>
    <w:p w14:paraId="58457AC7" w14:textId="77777777" w:rsidR="00DB5D8F" w:rsidRDefault="00DB5D8F" w:rsidP="00DB5D8F">
      <w:pPr>
        <w:pStyle w:val="Sottotitolo"/>
      </w:pPr>
      <w:r w:rsidRPr="00416DFF">
        <w:t>Versione 1.</w:t>
      </w:r>
      <w:r>
        <w:t>70</w:t>
      </w:r>
      <w:r w:rsidRPr="00416DFF">
        <w:t xml:space="preserve"> del </w:t>
      </w:r>
      <w:r>
        <w:t>15</w:t>
      </w:r>
      <w:r w:rsidRPr="00416DFF">
        <w:t>/</w:t>
      </w:r>
      <w:r>
        <w:t>03</w:t>
      </w:r>
      <w:r w:rsidRPr="00416DFF">
        <w:t>/20</w:t>
      </w:r>
      <w:r>
        <w:t>20</w:t>
      </w:r>
    </w:p>
    <w:p w14:paraId="7C841881" w14:textId="77777777" w:rsidR="00DB5D8F" w:rsidRPr="00DB5D8F" w:rsidRDefault="00DB5D8F" w:rsidP="00067DAC">
      <w:pPr>
        <w:pStyle w:val="Paragrafoelenco"/>
        <w:numPr>
          <w:ilvl w:val="0"/>
          <w:numId w:val="47"/>
        </w:numPr>
      </w:pPr>
      <w:r>
        <w:t>Aggiornamento scadenzario</w:t>
      </w:r>
    </w:p>
    <w:p w14:paraId="72AD027F" w14:textId="77777777" w:rsidR="0072766E" w:rsidRDefault="0072766E" w:rsidP="0072766E">
      <w:pPr>
        <w:pStyle w:val="Sottotitolo"/>
      </w:pPr>
      <w:r w:rsidRPr="00416DFF">
        <w:t>Versione 1.</w:t>
      </w:r>
      <w:r>
        <w:t>69</w:t>
      </w:r>
      <w:r w:rsidRPr="00416DFF">
        <w:t xml:space="preserve"> del </w:t>
      </w:r>
      <w:r>
        <w:t>02</w:t>
      </w:r>
      <w:r w:rsidRPr="00416DFF">
        <w:t>/</w:t>
      </w:r>
      <w:r>
        <w:t>03</w:t>
      </w:r>
      <w:r w:rsidRPr="00416DFF">
        <w:t>/20</w:t>
      </w:r>
      <w:r>
        <w:t>20</w:t>
      </w:r>
    </w:p>
    <w:p w14:paraId="7245C93B" w14:textId="77777777" w:rsidR="0072766E" w:rsidRPr="0072766E" w:rsidRDefault="0072766E" w:rsidP="00067DAC">
      <w:pPr>
        <w:pStyle w:val="Paragrafoelenco"/>
        <w:numPr>
          <w:ilvl w:val="0"/>
          <w:numId w:val="46"/>
        </w:numPr>
      </w:pPr>
      <w:r>
        <w:t>Aggiunta modifica data Fattura su stampa Fattura</w:t>
      </w:r>
    </w:p>
    <w:p w14:paraId="7A45C973" w14:textId="77777777" w:rsidR="00043FF2" w:rsidRDefault="00043FF2" w:rsidP="00043FF2">
      <w:pPr>
        <w:pStyle w:val="Sottotitolo"/>
      </w:pPr>
      <w:r w:rsidRPr="00416DFF">
        <w:t>Versione 1.</w:t>
      </w:r>
      <w:r>
        <w:t>68</w:t>
      </w:r>
      <w:r w:rsidRPr="00416DFF">
        <w:t xml:space="preserve"> del </w:t>
      </w:r>
      <w:r>
        <w:t>29</w:t>
      </w:r>
      <w:r w:rsidRPr="00416DFF">
        <w:t>/</w:t>
      </w:r>
      <w:r>
        <w:t>02</w:t>
      </w:r>
      <w:r w:rsidRPr="00416DFF">
        <w:t>/20</w:t>
      </w:r>
      <w:r>
        <w:t>20</w:t>
      </w:r>
    </w:p>
    <w:p w14:paraId="624E4C11" w14:textId="77777777" w:rsidR="00043FF2" w:rsidRPr="00043FF2" w:rsidRDefault="00043FF2" w:rsidP="00067DAC">
      <w:pPr>
        <w:pStyle w:val="Paragrafoelenco"/>
        <w:numPr>
          <w:ilvl w:val="0"/>
          <w:numId w:val="45"/>
        </w:numPr>
      </w:pPr>
      <w:r>
        <w:t>Completata funzionalità gestione Magazzino per Lavorazione con stampa PDF</w:t>
      </w:r>
      <w:r w:rsidR="00C85661">
        <w:t xml:space="preserve"> (Tasto MAGAZZINO su pagina Lavorazione)</w:t>
      </w:r>
      <w:r>
        <w:t>.</w:t>
      </w:r>
    </w:p>
    <w:p w14:paraId="70C91BCA" w14:textId="77777777" w:rsidR="00ED24D9" w:rsidRDefault="00ED24D9" w:rsidP="00ED24D9">
      <w:pPr>
        <w:pStyle w:val="Sottotitolo"/>
      </w:pPr>
      <w:r w:rsidRPr="00416DFF">
        <w:t>Versione 1.</w:t>
      </w:r>
      <w:r>
        <w:t>67</w:t>
      </w:r>
      <w:r w:rsidRPr="00416DFF">
        <w:t xml:space="preserve"> del </w:t>
      </w:r>
      <w:r>
        <w:t>05</w:t>
      </w:r>
      <w:r w:rsidRPr="00416DFF">
        <w:t>/</w:t>
      </w:r>
      <w:r>
        <w:t>02</w:t>
      </w:r>
      <w:r w:rsidRPr="00416DFF">
        <w:t>/20</w:t>
      </w:r>
      <w:r>
        <w:t>20</w:t>
      </w:r>
    </w:p>
    <w:p w14:paraId="6E3BF8A2" w14:textId="77777777" w:rsidR="00ED24D9" w:rsidRPr="00ED24D9" w:rsidRDefault="00ED24D9" w:rsidP="00067DAC">
      <w:pPr>
        <w:pStyle w:val="Paragrafoelenco"/>
        <w:numPr>
          <w:ilvl w:val="0"/>
          <w:numId w:val="44"/>
        </w:numPr>
      </w:pPr>
      <w:r w:rsidRPr="00ED24D9">
        <w:t xml:space="preserve">Sistemazione nota spese; Aggiunta pulsante annulla per chiudere evento senza salvare; gestione import in piano esterno quando una </w:t>
      </w:r>
      <w:proofErr w:type="spellStart"/>
      <w:r w:rsidRPr="00ED24D9">
        <w:t>fig</w:t>
      </w:r>
      <w:proofErr w:type="spellEnd"/>
      <w:r w:rsidRPr="00ED24D9">
        <w:t xml:space="preserve"> prof viene modificata in </w:t>
      </w:r>
      <w:proofErr w:type="spellStart"/>
      <w:r w:rsidRPr="00ED24D9">
        <w:t>dett</w:t>
      </w:r>
      <w:proofErr w:type="spellEnd"/>
      <w:r w:rsidRPr="00ED24D9">
        <w:t xml:space="preserve"> economico</w:t>
      </w:r>
    </w:p>
    <w:p w14:paraId="0DBE608E" w14:textId="77777777" w:rsidR="00EF3556" w:rsidRDefault="00EF3556" w:rsidP="00EF3556">
      <w:pPr>
        <w:pStyle w:val="Sottotitolo"/>
      </w:pPr>
      <w:r w:rsidRPr="00416DFF">
        <w:t>Versione 1.</w:t>
      </w:r>
      <w:r>
        <w:t>66</w:t>
      </w:r>
      <w:r w:rsidRPr="00416DFF">
        <w:t xml:space="preserve"> del </w:t>
      </w:r>
      <w:r>
        <w:t>01</w:t>
      </w:r>
      <w:r w:rsidRPr="00416DFF">
        <w:t>/</w:t>
      </w:r>
      <w:r>
        <w:t>02</w:t>
      </w:r>
      <w:r w:rsidRPr="00416DFF">
        <w:t>/20</w:t>
      </w:r>
      <w:r>
        <w:t>20</w:t>
      </w:r>
    </w:p>
    <w:p w14:paraId="5B8AEB3F" w14:textId="77777777" w:rsidR="00EF3556" w:rsidRDefault="00EF3556" w:rsidP="00067DAC">
      <w:pPr>
        <w:pStyle w:val="Paragrafoelenco"/>
        <w:numPr>
          <w:ilvl w:val="0"/>
          <w:numId w:val="43"/>
        </w:numPr>
      </w:pPr>
      <w:r>
        <w:t>Magazzino, campo gruppo dipendente da sub categoria</w:t>
      </w:r>
    </w:p>
    <w:p w14:paraId="7B6FAA8C" w14:textId="77777777" w:rsidR="00EF3556" w:rsidRDefault="00EF3556" w:rsidP="00067DAC">
      <w:pPr>
        <w:pStyle w:val="Paragrafoelenco"/>
        <w:numPr>
          <w:ilvl w:val="0"/>
          <w:numId w:val="43"/>
        </w:numPr>
      </w:pPr>
      <w:r>
        <w:t>Nome Pdf fattura con Numero Fattura e non Codice Evento</w:t>
      </w:r>
    </w:p>
    <w:p w14:paraId="05EEB4D3" w14:textId="77777777" w:rsidR="00EF3556" w:rsidRPr="00EF3556" w:rsidRDefault="00EF3556" w:rsidP="00067DAC">
      <w:pPr>
        <w:pStyle w:val="Paragrafoelenco"/>
        <w:numPr>
          <w:ilvl w:val="0"/>
          <w:numId w:val="43"/>
        </w:numPr>
      </w:pPr>
      <w:r>
        <w:t>Report collaboratori, totale in alto.</w:t>
      </w:r>
    </w:p>
    <w:p w14:paraId="319BAEC9" w14:textId="77777777" w:rsidR="00F2613B" w:rsidRDefault="00F2613B" w:rsidP="00F2613B">
      <w:pPr>
        <w:pStyle w:val="Sottotitolo"/>
      </w:pPr>
      <w:r w:rsidRPr="00416DFF">
        <w:t>Versione 1.</w:t>
      </w:r>
      <w:r>
        <w:t>65</w:t>
      </w:r>
      <w:r w:rsidRPr="00416DFF">
        <w:t xml:space="preserve"> del </w:t>
      </w:r>
      <w:r>
        <w:t>27</w:t>
      </w:r>
      <w:r w:rsidRPr="00416DFF">
        <w:t>/</w:t>
      </w:r>
      <w:r>
        <w:t>01</w:t>
      </w:r>
      <w:r w:rsidRPr="00416DFF">
        <w:t>/20</w:t>
      </w:r>
      <w:r>
        <w:t>20</w:t>
      </w:r>
    </w:p>
    <w:p w14:paraId="3C8D2E56" w14:textId="77777777" w:rsidR="00F2613B" w:rsidRDefault="00F2613B" w:rsidP="000F46A3">
      <w:pPr>
        <w:pStyle w:val="Paragrafoelenco"/>
        <w:numPr>
          <w:ilvl w:val="0"/>
          <w:numId w:val="42"/>
        </w:numPr>
      </w:pPr>
      <w:r>
        <w:t>Ricerca con filtro, Riepilogo e Stampa Collaboratori</w:t>
      </w:r>
    </w:p>
    <w:p w14:paraId="0F376081" w14:textId="77777777" w:rsidR="00F2613B" w:rsidRPr="00F2613B" w:rsidRDefault="00F2613B" w:rsidP="000F46A3">
      <w:pPr>
        <w:pStyle w:val="Paragrafoelenco"/>
        <w:numPr>
          <w:ilvl w:val="0"/>
          <w:numId w:val="42"/>
        </w:numPr>
      </w:pPr>
      <w:r>
        <w:lastRenderedPageBreak/>
        <w:t>Ricerca con filtro, Riepilogo e Stampa per Consulente del Lavoro</w:t>
      </w:r>
    </w:p>
    <w:p w14:paraId="5A7DDE5F" w14:textId="77777777" w:rsidR="00AD0A28" w:rsidRDefault="00AD0A28" w:rsidP="00AD0A28">
      <w:pPr>
        <w:pStyle w:val="Sottotitolo"/>
      </w:pPr>
      <w:r w:rsidRPr="00416DFF">
        <w:t>Versione 1.</w:t>
      </w:r>
      <w:r>
        <w:t>64</w:t>
      </w:r>
      <w:r w:rsidRPr="00416DFF">
        <w:t xml:space="preserve"> del </w:t>
      </w:r>
      <w:r>
        <w:t>17</w:t>
      </w:r>
      <w:r w:rsidRPr="00416DFF">
        <w:t>/</w:t>
      </w:r>
      <w:r>
        <w:t>01</w:t>
      </w:r>
      <w:r w:rsidRPr="00416DFF">
        <w:t>/20</w:t>
      </w:r>
      <w:r>
        <w:t>20</w:t>
      </w:r>
    </w:p>
    <w:p w14:paraId="29C8D47B" w14:textId="77777777" w:rsidR="00AD0A28" w:rsidRDefault="00AD0A28" w:rsidP="000F46A3">
      <w:pPr>
        <w:pStyle w:val="Paragrafoelenco"/>
        <w:numPr>
          <w:ilvl w:val="0"/>
          <w:numId w:val="41"/>
        </w:numPr>
      </w:pPr>
      <w:r>
        <w:t>Modifiche visualizzazione griglia magazzino</w:t>
      </w:r>
    </w:p>
    <w:p w14:paraId="188C30BA" w14:textId="77777777" w:rsidR="00AD0A28" w:rsidRPr="00AD0A28" w:rsidRDefault="00AD0A28" w:rsidP="000F46A3">
      <w:pPr>
        <w:pStyle w:val="Paragrafoelenco"/>
        <w:numPr>
          <w:ilvl w:val="0"/>
          <w:numId w:val="41"/>
        </w:numPr>
      </w:pPr>
      <w:r>
        <w:t>Modifiche pagina Scadenzario con totali</w:t>
      </w:r>
    </w:p>
    <w:p w14:paraId="55361255" w14:textId="77777777" w:rsidR="00C608F0" w:rsidRDefault="00C608F0" w:rsidP="00C608F0">
      <w:pPr>
        <w:pStyle w:val="Sottotitolo"/>
      </w:pPr>
      <w:r w:rsidRPr="00416DFF">
        <w:t>Versione 1.</w:t>
      </w:r>
      <w:r>
        <w:t>63</w:t>
      </w:r>
      <w:r w:rsidRPr="00416DFF">
        <w:t xml:space="preserve"> del </w:t>
      </w:r>
      <w:r>
        <w:t>15</w:t>
      </w:r>
      <w:r w:rsidRPr="00416DFF">
        <w:t>/</w:t>
      </w:r>
      <w:r>
        <w:t>01</w:t>
      </w:r>
      <w:r w:rsidRPr="00416DFF">
        <w:t>/20</w:t>
      </w:r>
      <w:r>
        <w:t>20</w:t>
      </w:r>
    </w:p>
    <w:p w14:paraId="166A1AA7" w14:textId="77777777" w:rsidR="00C608F0" w:rsidRDefault="00C608F0" w:rsidP="000F46A3">
      <w:pPr>
        <w:pStyle w:val="Paragrafoelenco"/>
        <w:numPr>
          <w:ilvl w:val="0"/>
          <w:numId w:val="40"/>
        </w:numPr>
      </w:pPr>
      <w:r>
        <w:t>Campo lavorazione modificabile in fase di offerta</w:t>
      </w:r>
    </w:p>
    <w:p w14:paraId="7F8D2EFD" w14:textId="77777777" w:rsidR="00C608F0" w:rsidRPr="00C608F0" w:rsidRDefault="00C608F0" w:rsidP="000F46A3">
      <w:pPr>
        <w:pStyle w:val="Paragrafoelenco"/>
        <w:numPr>
          <w:ilvl w:val="0"/>
          <w:numId w:val="40"/>
        </w:numPr>
      </w:pPr>
      <w:r>
        <w:t>Campo ID non visibile su elenco protocolli</w:t>
      </w:r>
    </w:p>
    <w:p w14:paraId="66509432" w14:textId="77777777" w:rsidR="00451A91" w:rsidRDefault="00451A91" w:rsidP="00451A91">
      <w:pPr>
        <w:pStyle w:val="Sottotitolo"/>
      </w:pPr>
      <w:r w:rsidRPr="00416DFF">
        <w:t>Versione 1.</w:t>
      </w:r>
      <w:r>
        <w:t>62</w:t>
      </w:r>
      <w:r w:rsidRPr="00416DFF">
        <w:t xml:space="preserve"> del </w:t>
      </w:r>
      <w:r>
        <w:t>11</w:t>
      </w:r>
      <w:r w:rsidRPr="00416DFF">
        <w:t>/</w:t>
      </w:r>
      <w:r>
        <w:t>01</w:t>
      </w:r>
      <w:r w:rsidRPr="00416DFF">
        <w:t>/20</w:t>
      </w:r>
      <w:r>
        <w:t>20</w:t>
      </w:r>
    </w:p>
    <w:p w14:paraId="3C523EC5" w14:textId="77777777" w:rsidR="00451A91" w:rsidRPr="00451A91" w:rsidRDefault="00451A91" w:rsidP="000F46A3">
      <w:pPr>
        <w:pStyle w:val="Paragrafoelenco"/>
        <w:numPr>
          <w:ilvl w:val="0"/>
          <w:numId w:val="39"/>
        </w:numPr>
      </w:pPr>
      <w:r>
        <w:t>Aggiustamenti pagina Magazzino</w:t>
      </w:r>
    </w:p>
    <w:p w14:paraId="3A3EE807" w14:textId="77777777" w:rsidR="00A13F13" w:rsidRDefault="00A867C4" w:rsidP="00B17C26">
      <w:pPr>
        <w:pStyle w:val="Sottotitolo"/>
      </w:pPr>
      <w:r w:rsidRPr="00416DFF">
        <w:t>Versione 1.</w:t>
      </w:r>
      <w:r>
        <w:t>61</w:t>
      </w:r>
      <w:r w:rsidRPr="00416DFF">
        <w:t xml:space="preserve"> del </w:t>
      </w:r>
      <w:r>
        <w:t>29</w:t>
      </w:r>
      <w:r w:rsidRPr="00416DFF">
        <w:t>/</w:t>
      </w:r>
      <w:r>
        <w:t>12</w:t>
      </w:r>
      <w:r w:rsidRPr="00416DFF">
        <w:t>/2019</w:t>
      </w:r>
    </w:p>
    <w:p w14:paraId="1A5833EE" w14:textId="77777777" w:rsidR="00A867C4" w:rsidRDefault="00A867C4" w:rsidP="000F46A3">
      <w:pPr>
        <w:pStyle w:val="Paragrafoelenco"/>
        <w:numPr>
          <w:ilvl w:val="0"/>
          <w:numId w:val="38"/>
        </w:numPr>
      </w:pPr>
      <w:r>
        <w:t>Magazzino: cambiato ordine campi elenco</w:t>
      </w:r>
    </w:p>
    <w:p w14:paraId="44CCEDB4" w14:textId="77777777" w:rsidR="00A867C4" w:rsidRDefault="00A867C4" w:rsidP="000F46A3">
      <w:pPr>
        <w:pStyle w:val="Paragrafoelenco"/>
        <w:numPr>
          <w:ilvl w:val="0"/>
          <w:numId w:val="38"/>
        </w:numPr>
      </w:pPr>
      <w:r>
        <w:t>Campi da liste a tendina ricercati per “uguale” e non per “contiene”</w:t>
      </w:r>
    </w:p>
    <w:p w14:paraId="04C7EDBB" w14:textId="77777777" w:rsidR="00A867C4" w:rsidRDefault="00A867C4" w:rsidP="000F46A3">
      <w:pPr>
        <w:pStyle w:val="Paragrafoelenco"/>
        <w:numPr>
          <w:ilvl w:val="0"/>
          <w:numId w:val="38"/>
        </w:numPr>
      </w:pPr>
      <w:r>
        <w:t xml:space="preserve">Stampa Fattura: distanziato il valore </w:t>
      </w:r>
      <w:proofErr w:type="spellStart"/>
      <w:r>
        <w:t>Lav.Rif</w:t>
      </w:r>
      <w:proofErr w:type="spellEnd"/>
      <w:r>
        <w:t>. dal numero fattura</w:t>
      </w:r>
    </w:p>
    <w:p w14:paraId="04F7E286" w14:textId="77777777" w:rsidR="00A867C4" w:rsidRDefault="00A867C4" w:rsidP="000F46A3">
      <w:pPr>
        <w:pStyle w:val="Paragrafoelenco"/>
        <w:numPr>
          <w:ilvl w:val="0"/>
          <w:numId w:val="38"/>
        </w:numPr>
      </w:pPr>
      <w:r>
        <w:t>Aggiunto pulsante “Magazzino” nella pagina della lavorazione per futura gestione attrezzature per lavorazione</w:t>
      </w:r>
    </w:p>
    <w:p w14:paraId="34B9DC03" w14:textId="77777777" w:rsidR="001B4352" w:rsidRDefault="001B4352" w:rsidP="001B4352">
      <w:pPr>
        <w:pStyle w:val="Sottotitolo"/>
      </w:pPr>
      <w:r w:rsidRPr="00416DFF">
        <w:t>Versione 1.</w:t>
      </w:r>
      <w:r>
        <w:t>60</w:t>
      </w:r>
      <w:r w:rsidRPr="00416DFF">
        <w:t xml:space="preserve"> del </w:t>
      </w:r>
      <w:r>
        <w:t>21</w:t>
      </w:r>
      <w:r w:rsidRPr="00416DFF">
        <w:t>/</w:t>
      </w:r>
      <w:r>
        <w:t>12</w:t>
      </w:r>
      <w:r w:rsidRPr="00416DFF">
        <w:t>/2019</w:t>
      </w:r>
    </w:p>
    <w:p w14:paraId="593A34CE" w14:textId="77777777" w:rsidR="001B4352" w:rsidRDefault="001B4352" w:rsidP="000F46A3">
      <w:pPr>
        <w:pStyle w:val="Paragrafoelenco"/>
        <w:numPr>
          <w:ilvl w:val="0"/>
          <w:numId w:val="37"/>
        </w:numPr>
      </w:pPr>
      <w:r>
        <w:t>Creazione Fattura in uscita, numero fattura generato in automatico in formato AAAA-NNNN, con progressivo a partire da 1 ogni cambio di anno</w:t>
      </w:r>
    </w:p>
    <w:p w14:paraId="2908BB3F" w14:textId="77777777" w:rsidR="001B4352" w:rsidRDefault="001B4352" w:rsidP="000F46A3">
      <w:pPr>
        <w:pStyle w:val="Paragrafoelenco"/>
        <w:numPr>
          <w:ilvl w:val="0"/>
          <w:numId w:val="37"/>
        </w:numPr>
      </w:pPr>
      <w:r>
        <w:t xml:space="preserve">Modifica pdf fattura in uscita con numero fattura corretto e </w:t>
      </w:r>
      <w:proofErr w:type="spellStart"/>
      <w:r>
        <w:t>N.Rif</w:t>
      </w:r>
      <w:proofErr w:type="spellEnd"/>
      <w:r>
        <w:t>. lavorazione evidenziato accanto (N.B. il protocollo del documento di tipo fattura viene generato allo stesso modo di sempre, il numero fattura viene memorizzato ne campo Riferimento Protocollo).</w:t>
      </w:r>
    </w:p>
    <w:p w14:paraId="4F0435C1" w14:textId="77777777" w:rsidR="001B4352" w:rsidRDefault="001B4352" w:rsidP="000F46A3">
      <w:pPr>
        <w:pStyle w:val="Paragrafoelenco"/>
        <w:numPr>
          <w:ilvl w:val="0"/>
          <w:numId w:val="37"/>
        </w:numPr>
      </w:pPr>
      <w:r>
        <w:t xml:space="preserve">Spostato a destra della griglia dei risultati il tasto di visualizzazione dettaglio protocollo </w:t>
      </w:r>
    </w:p>
    <w:p w14:paraId="6F8F0D18" w14:textId="77777777" w:rsidR="001B4352" w:rsidRDefault="001B4352" w:rsidP="00572DD9">
      <w:pPr>
        <w:pStyle w:val="Sottotitolo"/>
      </w:pPr>
    </w:p>
    <w:p w14:paraId="5DF645B5" w14:textId="77777777" w:rsidR="00572DD9" w:rsidRDefault="00572DD9" w:rsidP="00572DD9">
      <w:pPr>
        <w:pStyle w:val="Sottotitolo"/>
      </w:pPr>
      <w:r w:rsidRPr="00416DFF">
        <w:t>Versione 1.</w:t>
      </w:r>
      <w:r>
        <w:t>59</w:t>
      </w:r>
      <w:r w:rsidRPr="00416DFF">
        <w:t xml:space="preserve"> del </w:t>
      </w:r>
      <w:r>
        <w:t>16</w:t>
      </w:r>
      <w:r w:rsidRPr="00416DFF">
        <w:t>/</w:t>
      </w:r>
      <w:r>
        <w:t>12</w:t>
      </w:r>
      <w:r w:rsidRPr="00416DFF">
        <w:t>/2019</w:t>
      </w:r>
    </w:p>
    <w:p w14:paraId="4BDD117C" w14:textId="77777777" w:rsidR="00572DD9" w:rsidRDefault="00572DD9" w:rsidP="000F46A3">
      <w:pPr>
        <w:pStyle w:val="Paragrafoelenco"/>
        <w:numPr>
          <w:ilvl w:val="0"/>
          <w:numId w:val="37"/>
        </w:numPr>
      </w:pPr>
      <w:r>
        <w:t>Aggiornamento scadenzario</w:t>
      </w:r>
    </w:p>
    <w:p w14:paraId="7AF4AEFD" w14:textId="77777777" w:rsidR="00A032BC" w:rsidRDefault="00A032BC" w:rsidP="00A032BC">
      <w:pPr>
        <w:pStyle w:val="Sottotitolo"/>
      </w:pPr>
      <w:r w:rsidRPr="00416DFF">
        <w:t>Versione 1.</w:t>
      </w:r>
      <w:r>
        <w:t>58</w:t>
      </w:r>
      <w:r w:rsidRPr="00416DFF">
        <w:t xml:space="preserve"> del </w:t>
      </w:r>
      <w:r>
        <w:t>10</w:t>
      </w:r>
      <w:r w:rsidRPr="00416DFF">
        <w:t>/</w:t>
      </w:r>
      <w:r>
        <w:t>12</w:t>
      </w:r>
      <w:r w:rsidRPr="00416DFF">
        <w:t>/2019</w:t>
      </w:r>
    </w:p>
    <w:p w14:paraId="17EA2429" w14:textId="77777777" w:rsidR="00A032BC" w:rsidRDefault="00A032BC" w:rsidP="000F46A3">
      <w:pPr>
        <w:pStyle w:val="Paragrafoelenco"/>
        <w:numPr>
          <w:ilvl w:val="0"/>
          <w:numId w:val="37"/>
        </w:numPr>
      </w:pPr>
      <w:r>
        <w:t>Aggiunta scadenzario</w:t>
      </w:r>
    </w:p>
    <w:p w14:paraId="0C7A034D" w14:textId="77777777" w:rsidR="0053572C" w:rsidRDefault="0053572C" w:rsidP="0053572C">
      <w:pPr>
        <w:pStyle w:val="Sottotitolo"/>
      </w:pPr>
      <w:r w:rsidRPr="00416DFF">
        <w:t>Versione 1.</w:t>
      </w:r>
      <w:r>
        <w:t>57</w:t>
      </w:r>
      <w:r w:rsidRPr="00416DFF">
        <w:t xml:space="preserve"> del </w:t>
      </w:r>
      <w:r>
        <w:t>07</w:t>
      </w:r>
      <w:r w:rsidRPr="00416DFF">
        <w:t>/</w:t>
      </w:r>
      <w:r>
        <w:t>12</w:t>
      </w:r>
      <w:r w:rsidRPr="00416DFF">
        <w:t>/2019</w:t>
      </w:r>
    </w:p>
    <w:p w14:paraId="3FDD629C" w14:textId="77777777" w:rsidR="0053572C" w:rsidRDefault="0053572C" w:rsidP="000F46A3">
      <w:pPr>
        <w:pStyle w:val="Paragrafoelenco"/>
        <w:numPr>
          <w:ilvl w:val="0"/>
          <w:numId w:val="37"/>
        </w:numPr>
      </w:pPr>
      <w:r>
        <w:t>Ricerca protocolli per range di date</w:t>
      </w:r>
    </w:p>
    <w:p w14:paraId="2B1CD902" w14:textId="77777777" w:rsidR="0053572C" w:rsidRDefault="0053572C" w:rsidP="00B17C26">
      <w:pPr>
        <w:pStyle w:val="Sottotitolo"/>
      </w:pPr>
    </w:p>
    <w:p w14:paraId="0CBDEF81" w14:textId="77777777" w:rsidR="00A13F13" w:rsidRDefault="00F7361B" w:rsidP="00B17C26">
      <w:pPr>
        <w:pStyle w:val="Sottotitolo"/>
      </w:pPr>
      <w:r w:rsidRPr="00416DFF">
        <w:t>Versione 1.</w:t>
      </w:r>
      <w:r>
        <w:t>56</w:t>
      </w:r>
      <w:r w:rsidRPr="00416DFF">
        <w:t xml:space="preserve"> del </w:t>
      </w:r>
      <w:r>
        <w:t>29</w:t>
      </w:r>
      <w:r w:rsidRPr="00416DFF">
        <w:t>/</w:t>
      </w:r>
      <w:r>
        <w:t>11</w:t>
      </w:r>
      <w:r w:rsidRPr="00416DFF">
        <w:t>/2019</w:t>
      </w:r>
    </w:p>
    <w:p w14:paraId="6D99F02B" w14:textId="77777777" w:rsidR="00F7361B" w:rsidRDefault="00F7361B" w:rsidP="000F46A3">
      <w:pPr>
        <w:pStyle w:val="Paragrafoelenco"/>
        <w:numPr>
          <w:ilvl w:val="0"/>
          <w:numId w:val="37"/>
        </w:numPr>
      </w:pPr>
      <w:r>
        <w:t xml:space="preserve">Aggiunta voce creazione file </w:t>
      </w:r>
      <w:proofErr w:type="spellStart"/>
      <w:r>
        <w:t>TLTime</w:t>
      </w:r>
      <w:proofErr w:type="spellEnd"/>
    </w:p>
    <w:p w14:paraId="459F8653" w14:textId="77777777" w:rsidR="00631E44" w:rsidRDefault="00631E44" w:rsidP="00B17C26">
      <w:pPr>
        <w:pStyle w:val="Sottotitolo"/>
      </w:pPr>
      <w:r w:rsidRPr="00416DFF">
        <w:t>Versione 1.</w:t>
      </w:r>
      <w:r>
        <w:t>55</w:t>
      </w:r>
      <w:r w:rsidRPr="00416DFF">
        <w:t xml:space="preserve"> del </w:t>
      </w:r>
      <w:r>
        <w:t>27</w:t>
      </w:r>
      <w:r w:rsidRPr="00416DFF">
        <w:t>/</w:t>
      </w:r>
      <w:r>
        <w:t>11</w:t>
      </w:r>
      <w:r w:rsidRPr="00416DFF">
        <w:t>/2019</w:t>
      </w:r>
    </w:p>
    <w:p w14:paraId="13F0FCCA" w14:textId="77777777" w:rsidR="00631E44" w:rsidRDefault="00631E44" w:rsidP="000F46A3">
      <w:pPr>
        <w:pStyle w:val="Paragrafoelenco"/>
        <w:numPr>
          <w:ilvl w:val="0"/>
          <w:numId w:val="36"/>
        </w:numPr>
      </w:pPr>
      <w:r>
        <w:t>Stampa Piano Esterno: numeri di telefono senza prefisso internazionale</w:t>
      </w:r>
    </w:p>
    <w:p w14:paraId="1F1E94AC" w14:textId="77777777" w:rsidR="00631E44" w:rsidRDefault="00631E44" w:rsidP="000F46A3">
      <w:pPr>
        <w:pStyle w:val="Paragrafoelenco"/>
        <w:numPr>
          <w:ilvl w:val="0"/>
          <w:numId w:val="36"/>
        </w:numPr>
      </w:pPr>
      <w:r>
        <w:t>Stampa Piano Esterno: divisione tra date differenti (aggiunta riga vuota di separazione)</w:t>
      </w:r>
    </w:p>
    <w:p w14:paraId="733A424E" w14:textId="77777777" w:rsidR="00631E44" w:rsidRDefault="00631E44" w:rsidP="000F46A3">
      <w:pPr>
        <w:pStyle w:val="Paragrafoelenco"/>
        <w:numPr>
          <w:ilvl w:val="0"/>
          <w:numId w:val="36"/>
        </w:numPr>
      </w:pPr>
      <w:r>
        <w:lastRenderedPageBreak/>
        <w:t>Protocollo: aggiunti campi “pregresso” di tipo vero/falso e “des</w:t>
      </w:r>
      <w:r w:rsidR="001B4352">
        <w:t>00</w:t>
      </w:r>
      <w:r>
        <w:t>tinatario” che assume i valori cliente o fornitore</w:t>
      </w:r>
    </w:p>
    <w:p w14:paraId="1D0E908A" w14:textId="77777777" w:rsidR="00631E44" w:rsidRDefault="00631E44" w:rsidP="000F46A3">
      <w:pPr>
        <w:pStyle w:val="Paragrafoelenco"/>
        <w:numPr>
          <w:ilvl w:val="0"/>
          <w:numId w:val="36"/>
        </w:numPr>
      </w:pPr>
      <w:r>
        <w:t>Aggiunta stampa Fattura in uscita (viene creato il relativo protocollo di tipo “fattura” manca l’inserimento nello scadenzario)</w:t>
      </w:r>
    </w:p>
    <w:p w14:paraId="52CBCEAE" w14:textId="77777777" w:rsidR="00A13F13" w:rsidRDefault="00A13F13" w:rsidP="000F46A3">
      <w:pPr>
        <w:pStyle w:val="Paragrafoelenco"/>
        <w:numPr>
          <w:ilvl w:val="0"/>
          <w:numId w:val="36"/>
        </w:numPr>
      </w:pPr>
      <w:r>
        <w:t>ricavi inferiori al 50% evidenziati in rosso.</w:t>
      </w:r>
    </w:p>
    <w:p w14:paraId="6FC4CD2A" w14:textId="77777777" w:rsidR="00631E44" w:rsidRPr="00631E44" w:rsidRDefault="00631E44" w:rsidP="00631E44"/>
    <w:p w14:paraId="6BFFA9EF" w14:textId="77777777" w:rsidR="00B17C26" w:rsidRDefault="00B17C26" w:rsidP="00B17C26">
      <w:pPr>
        <w:pStyle w:val="Sottotitolo"/>
      </w:pPr>
      <w:r w:rsidRPr="00416DFF">
        <w:t>Versione 1.</w:t>
      </w:r>
      <w:r>
        <w:t>54</w:t>
      </w:r>
      <w:r w:rsidRPr="00416DFF">
        <w:t xml:space="preserve"> del </w:t>
      </w:r>
      <w:r>
        <w:t>21</w:t>
      </w:r>
      <w:r w:rsidRPr="00416DFF">
        <w:t>/</w:t>
      </w:r>
      <w:r>
        <w:t>11</w:t>
      </w:r>
      <w:r w:rsidRPr="00416DFF">
        <w:t>/2019</w:t>
      </w:r>
    </w:p>
    <w:p w14:paraId="4A272265" w14:textId="77777777" w:rsidR="00B17C26" w:rsidRDefault="00B17C26" w:rsidP="000F46A3">
      <w:pPr>
        <w:pStyle w:val="Paragrafoelenco"/>
        <w:numPr>
          <w:ilvl w:val="0"/>
          <w:numId w:val="35"/>
        </w:numPr>
      </w:pPr>
      <w:r>
        <w:t>Modifica gestione quantità articoli</w:t>
      </w:r>
    </w:p>
    <w:p w14:paraId="5A5F5E2C" w14:textId="77777777" w:rsidR="00B17C26" w:rsidRDefault="00B17C26" w:rsidP="000F46A3">
      <w:pPr>
        <w:pStyle w:val="Paragrafoelenco"/>
        <w:numPr>
          <w:ilvl w:val="0"/>
          <w:numId w:val="35"/>
        </w:numPr>
      </w:pPr>
      <w:r>
        <w:t>totali nella tab lavorazione</w:t>
      </w:r>
    </w:p>
    <w:p w14:paraId="17ACA3E4" w14:textId="77777777" w:rsidR="00B17C26" w:rsidRDefault="00B17C26" w:rsidP="000F46A3">
      <w:pPr>
        <w:pStyle w:val="Paragrafoelenco"/>
        <w:numPr>
          <w:ilvl w:val="0"/>
          <w:numId w:val="35"/>
        </w:numPr>
      </w:pPr>
      <w:r>
        <w:t>risolto bug blocco pagine dopo stampa</w:t>
      </w:r>
    </w:p>
    <w:p w14:paraId="55181680" w14:textId="77777777" w:rsidR="00EA111C" w:rsidRPr="00B17C26" w:rsidRDefault="00EA111C" w:rsidP="000F46A3">
      <w:pPr>
        <w:pStyle w:val="Paragrafoelenco"/>
        <w:numPr>
          <w:ilvl w:val="0"/>
          <w:numId w:val="35"/>
        </w:numPr>
      </w:pPr>
      <w:r>
        <w:t xml:space="preserve">cambiato colore sfondo stampe in blu </w:t>
      </w:r>
      <w:proofErr w:type="spellStart"/>
      <w:r>
        <w:t>Videosystem</w:t>
      </w:r>
      <w:proofErr w:type="spellEnd"/>
    </w:p>
    <w:p w14:paraId="182420F1" w14:textId="77777777" w:rsidR="00B17C26" w:rsidRPr="00B17C26" w:rsidRDefault="00B17C26" w:rsidP="00B17C26"/>
    <w:p w14:paraId="3D107B5E" w14:textId="77777777" w:rsidR="0052522D" w:rsidRDefault="0052522D" w:rsidP="0052522D">
      <w:pPr>
        <w:pStyle w:val="Sottotitolo"/>
      </w:pPr>
      <w:r w:rsidRPr="00416DFF">
        <w:t>Versione 1.</w:t>
      </w:r>
      <w:r>
        <w:t>53</w:t>
      </w:r>
      <w:r w:rsidRPr="00416DFF">
        <w:t xml:space="preserve"> del </w:t>
      </w:r>
      <w:r>
        <w:t>17</w:t>
      </w:r>
      <w:r w:rsidRPr="00416DFF">
        <w:t>/</w:t>
      </w:r>
      <w:r>
        <w:t>11</w:t>
      </w:r>
      <w:r w:rsidRPr="00416DFF">
        <w:t>/2019</w:t>
      </w:r>
    </w:p>
    <w:p w14:paraId="3C59995E" w14:textId="77777777" w:rsidR="0052522D" w:rsidRDefault="0052522D" w:rsidP="000F46A3">
      <w:pPr>
        <w:pStyle w:val="Paragrafoelenco"/>
        <w:numPr>
          <w:ilvl w:val="0"/>
          <w:numId w:val="34"/>
        </w:numPr>
      </w:pPr>
      <w:r w:rsidRPr="0052522D">
        <w:t xml:space="preserve">Implementazione modalità debug in </w:t>
      </w:r>
      <w:proofErr w:type="spellStart"/>
      <w:r w:rsidRPr="0052522D">
        <w:t>web.config</w:t>
      </w:r>
      <w:proofErr w:type="spellEnd"/>
    </w:p>
    <w:p w14:paraId="545D8B48" w14:textId="77777777" w:rsidR="0052522D" w:rsidRDefault="0052522D" w:rsidP="000F46A3">
      <w:pPr>
        <w:pStyle w:val="Paragrafoelenco"/>
        <w:numPr>
          <w:ilvl w:val="0"/>
          <w:numId w:val="34"/>
        </w:numPr>
      </w:pPr>
      <w:r w:rsidRPr="0052522D">
        <w:t>correzione bug di relazione violata (delete) al salvataggio</w:t>
      </w:r>
      <w:r>
        <w:t>;</w:t>
      </w:r>
    </w:p>
    <w:p w14:paraId="23B524B8" w14:textId="77777777" w:rsidR="0052522D" w:rsidRDefault="0052522D" w:rsidP="000F46A3">
      <w:pPr>
        <w:pStyle w:val="Paragrafoelenco"/>
        <w:numPr>
          <w:ilvl w:val="0"/>
          <w:numId w:val="34"/>
        </w:numPr>
      </w:pPr>
      <w:r w:rsidRPr="0052522D">
        <w:t>eliminato popup in chiusura</w:t>
      </w:r>
      <w:r>
        <w:t>;</w:t>
      </w:r>
    </w:p>
    <w:p w14:paraId="774E7F55" w14:textId="77777777" w:rsidR="0052522D" w:rsidRDefault="0052522D" w:rsidP="000F46A3">
      <w:pPr>
        <w:pStyle w:val="Paragrafoelenco"/>
        <w:numPr>
          <w:ilvl w:val="0"/>
          <w:numId w:val="34"/>
        </w:numPr>
      </w:pPr>
      <w:r w:rsidRPr="0052522D">
        <w:t xml:space="preserve">utilizzo del </w:t>
      </w:r>
      <w:proofErr w:type="spellStart"/>
      <w:r w:rsidRPr="0052522D">
        <w:t>numOccorrenza</w:t>
      </w:r>
      <w:proofErr w:type="spellEnd"/>
      <w:r w:rsidRPr="0052522D">
        <w:t xml:space="preserve"> per identificare articoli lavorazione</w:t>
      </w:r>
    </w:p>
    <w:p w14:paraId="1977CD94" w14:textId="77777777" w:rsidR="0052522D" w:rsidRDefault="0052522D" w:rsidP="000F46A3">
      <w:pPr>
        <w:pStyle w:val="Paragrafoelenco"/>
        <w:numPr>
          <w:ilvl w:val="0"/>
          <w:numId w:val="34"/>
        </w:numPr>
      </w:pPr>
      <w:r w:rsidRPr="0052522D">
        <w:t xml:space="preserve">soluzione vari bug nella modifica articoli in </w:t>
      </w:r>
      <w:proofErr w:type="spellStart"/>
      <w:r w:rsidRPr="0052522D">
        <w:t>dett</w:t>
      </w:r>
      <w:proofErr w:type="spellEnd"/>
      <w:r w:rsidRPr="0052522D">
        <w:t xml:space="preserve"> economico e piano esterno</w:t>
      </w:r>
    </w:p>
    <w:p w14:paraId="2416573F" w14:textId="77777777" w:rsidR="0052522D" w:rsidRDefault="0052522D" w:rsidP="000F46A3">
      <w:pPr>
        <w:pStyle w:val="Paragrafoelenco"/>
        <w:numPr>
          <w:ilvl w:val="0"/>
          <w:numId w:val="34"/>
        </w:numPr>
      </w:pPr>
      <w:r w:rsidRPr="0052522D">
        <w:t>In inserimento multiplo settata di default la data di trasferimento (se esiste, altrimenti di lavorazione)</w:t>
      </w:r>
    </w:p>
    <w:p w14:paraId="081DD35F" w14:textId="77777777" w:rsidR="0052522D" w:rsidRDefault="0052522D" w:rsidP="000F46A3">
      <w:pPr>
        <w:pStyle w:val="Paragrafoelenco"/>
        <w:numPr>
          <w:ilvl w:val="0"/>
          <w:numId w:val="34"/>
        </w:numPr>
      </w:pPr>
      <w:r w:rsidRPr="0052522D">
        <w:t>controllato che il campo consuntivo venga settato a false in inserimento multiplo</w:t>
      </w:r>
    </w:p>
    <w:p w14:paraId="7B42A1EC" w14:textId="77777777" w:rsidR="00B623EF" w:rsidRPr="0052522D" w:rsidRDefault="00B623EF" w:rsidP="000F46A3">
      <w:pPr>
        <w:pStyle w:val="Paragrafoelenco"/>
        <w:numPr>
          <w:ilvl w:val="0"/>
          <w:numId w:val="34"/>
        </w:numPr>
      </w:pPr>
      <w:r>
        <w:t>Spostamento a sinistra dei dipendenti nell'agenda</w:t>
      </w:r>
    </w:p>
    <w:p w14:paraId="464AE6B3" w14:textId="77777777" w:rsidR="0052522D" w:rsidRPr="0052522D" w:rsidRDefault="0052522D" w:rsidP="0052522D"/>
    <w:p w14:paraId="4281468E" w14:textId="77777777" w:rsidR="002D3D6D" w:rsidRDefault="002D3D6D" w:rsidP="002D3D6D">
      <w:pPr>
        <w:pStyle w:val="Sottotitolo"/>
      </w:pPr>
      <w:r w:rsidRPr="00416DFF">
        <w:t>Versione 1.</w:t>
      </w:r>
      <w:r>
        <w:t>52</w:t>
      </w:r>
      <w:r w:rsidRPr="00416DFF">
        <w:t xml:space="preserve"> del </w:t>
      </w:r>
      <w:r>
        <w:t>14</w:t>
      </w:r>
      <w:r w:rsidRPr="00416DFF">
        <w:t>/</w:t>
      </w:r>
      <w:r>
        <w:t>11</w:t>
      </w:r>
      <w:r w:rsidRPr="00416DFF">
        <w:t>/2019</w:t>
      </w:r>
    </w:p>
    <w:p w14:paraId="747C9424" w14:textId="77777777" w:rsidR="002D3D6D" w:rsidRDefault="002D3D6D" w:rsidP="000F46A3">
      <w:pPr>
        <w:pStyle w:val="Paragrafoelenco"/>
        <w:numPr>
          <w:ilvl w:val="0"/>
          <w:numId w:val="33"/>
        </w:numPr>
      </w:pPr>
      <w:r>
        <w:t xml:space="preserve">Bug Risolto: </w:t>
      </w:r>
      <w:r w:rsidRPr="002D3D6D">
        <w:t xml:space="preserve">Inserimento di 1 tecnico per più giorni, se ci sono più Tecnici della stessa mansione, mette lo stesso tecnico per </w:t>
      </w:r>
      <w:proofErr w:type="spellStart"/>
      <w:proofErr w:type="gramStart"/>
      <w:r w:rsidRPr="002D3D6D">
        <w:t>n.figure</w:t>
      </w:r>
      <w:proofErr w:type="spellEnd"/>
      <w:proofErr w:type="gramEnd"/>
      <w:r w:rsidRPr="002D3D6D">
        <w:t xml:space="preserve"> sui giorni di lavoro</w:t>
      </w:r>
    </w:p>
    <w:p w14:paraId="6A4C321F" w14:textId="77777777" w:rsidR="002D3D6D" w:rsidRDefault="002D3D6D" w:rsidP="000F46A3">
      <w:pPr>
        <w:pStyle w:val="Paragrafoelenco"/>
        <w:numPr>
          <w:ilvl w:val="0"/>
          <w:numId w:val="33"/>
        </w:numPr>
      </w:pPr>
      <w:r>
        <w:t>Bug Risolto: Importazione -</w:t>
      </w:r>
      <w:r w:rsidRPr="002D3D6D">
        <w:t xml:space="preserve"> Quando elimino 1 tecnico e lo reimporto, cancella tutte le info note inserite in precedenza (da verificare su nuovi lavori)</w:t>
      </w:r>
    </w:p>
    <w:p w14:paraId="082BB1A5" w14:textId="77777777" w:rsidR="002D3D6D" w:rsidRPr="002D3D6D" w:rsidRDefault="002D3D6D" w:rsidP="002D3D6D"/>
    <w:p w14:paraId="0F4ACD61" w14:textId="77777777" w:rsidR="00D24556" w:rsidRDefault="00D24556" w:rsidP="00DB3868">
      <w:pPr>
        <w:pStyle w:val="Sottotitolo"/>
      </w:pPr>
      <w:r w:rsidRPr="00416DFF">
        <w:t>Versione 1.</w:t>
      </w:r>
      <w:r>
        <w:t>51</w:t>
      </w:r>
      <w:r w:rsidRPr="00416DFF">
        <w:t xml:space="preserve"> del </w:t>
      </w:r>
      <w:r>
        <w:t>03</w:t>
      </w:r>
      <w:r w:rsidRPr="00416DFF">
        <w:t>/</w:t>
      </w:r>
      <w:r>
        <w:t>11</w:t>
      </w:r>
      <w:r w:rsidRPr="00416DFF">
        <w:t>/2019</w:t>
      </w:r>
    </w:p>
    <w:p w14:paraId="43B5ABD3" w14:textId="77777777" w:rsidR="00D24556" w:rsidRDefault="00D24556" w:rsidP="000F46A3">
      <w:pPr>
        <w:pStyle w:val="Paragrafoelenco"/>
        <w:numPr>
          <w:ilvl w:val="0"/>
          <w:numId w:val="32"/>
        </w:numPr>
      </w:pPr>
      <w:r>
        <w:t>Corretto bug descrizione lunghe troncate su Consuntivo</w:t>
      </w:r>
    </w:p>
    <w:p w14:paraId="2B8D903A" w14:textId="77777777" w:rsidR="00D24556" w:rsidRDefault="00D24556" w:rsidP="000F46A3">
      <w:pPr>
        <w:pStyle w:val="Paragrafoelenco"/>
        <w:numPr>
          <w:ilvl w:val="0"/>
          <w:numId w:val="32"/>
        </w:numPr>
      </w:pPr>
      <w:r>
        <w:t>Corretto bug articoli a consuntivo su Dettaglio Economico</w:t>
      </w:r>
    </w:p>
    <w:p w14:paraId="70E2BAFD" w14:textId="77777777" w:rsidR="00D24556" w:rsidRPr="00D24556" w:rsidRDefault="00D24556" w:rsidP="00D24556"/>
    <w:p w14:paraId="452C6569" w14:textId="77777777" w:rsidR="00DB3868" w:rsidRDefault="00DB3868" w:rsidP="00DB3868">
      <w:pPr>
        <w:pStyle w:val="Sottotitolo"/>
      </w:pPr>
      <w:r w:rsidRPr="00416DFF">
        <w:t>Versione 1.</w:t>
      </w:r>
      <w:r>
        <w:t>50</w:t>
      </w:r>
      <w:r w:rsidRPr="00416DFF">
        <w:t xml:space="preserve"> del </w:t>
      </w:r>
      <w:r>
        <w:t>27</w:t>
      </w:r>
      <w:r w:rsidRPr="00416DFF">
        <w:t>/</w:t>
      </w:r>
      <w:r>
        <w:t>10</w:t>
      </w:r>
      <w:r w:rsidRPr="00416DFF">
        <w:t>/2019</w:t>
      </w:r>
    </w:p>
    <w:p w14:paraId="533B3D64" w14:textId="77777777" w:rsidR="00DB3868" w:rsidRDefault="00DB3868" w:rsidP="000F46A3">
      <w:pPr>
        <w:pStyle w:val="Paragrafoelenco"/>
        <w:numPr>
          <w:ilvl w:val="0"/>
          <w:numId w:val="31"/>
        </w:numPr>
      </w:pPr>
      <w:r>
        <w:t>Stampa Offerta aggiornato layout</w:t>
      </w:r>
    </w:p>
    <w:p w14:paraId="22AF13C6" w14:textId="77777777" w:rsidR="00DB3868" w:rsidRDefault="00DB3868" w:rsidP="000F46A3">
      <w:pPr>
        <w:pStyle w:val="Paragrafoelenco"/>
        <w:numPr>
          <w:ilvl w:val="0"/>
          <w:numId w:val="31"/>
        </w:numPr>
      </w:pPr>
      <w:r>
        <w:t>Stampa Consuntivo aggiornato layout</w:t>
      </w:r>
    </w:p>
    <w:p w14:paraId="319662BB" w14:textId="77777777" w:rsidR="00DB3868" w:rsidRDefault="00CD5040" w:rsidP="000F46A3">
      <w:pPr>
        <w:pStyle w:val="Paragrafoelenco"/>
        <w:numPr>
          <w:ilvl w:val="0"/>
          <w:numId w:val="31"/>
        </w:numPr>
      </w:pPr>
      <w:r>
        <w:t>I</w:t>
      </w:r>
      <w:r w:rsidRPr="00CD5040">
        <w:t xml:space="preserve">nserimento multiplo in </w:t>
      </w:r>
      <w:proofErr w:type="spellStart"/>
      <w:r w:rsidRPr="00CD5040">
        <w:t>dett</w:t>
      </w:r>
      <w:proofErr w:type="spellEnd"/>
      <w:r w:rsidRPr="00CD5040">
        <w:t>. economico</w:t>
      </w:r>
    </w:p>
    <w:p w14:paraId="71566491" w14:textId="77777777" w:rsidR="00CD5040" w:rsidRPr="00DB3868" w:rsidRDefault="00CD5040" w:rsidP="000F46A3">
      <w:pPr>
        <w:pStyle w:val="Paragrafoelenco"/>
        <w:numPr>
          <w:ilvl w:val="0"/>
          <w:numId w:val="31"/>
        </w:numPr>
      </w:pPr>
      <w:r>
        <w:t xml:space="preserve">Correzione errore in fig. </w:t>
      </w:r>
      <w:proofErr w:type="gramStart"/>
      <w:r>
        <w:t>professionale</w:t>
      </w:r>
      <w:r w:rsidRPr="00CD5040">
        <w:t>(</w:t>
      </w:r>
      <w:proofErr w:type="gramEnd"/>
      <w:r w:rsidRPr="00CD5040">
        <w:t>propagazione modifiche sulle fig. professionali sbagliate)</w:t>
      </w:r>
    </w:p>
    <w:p w14:paraId="1A5CF734" w14:textId="77777777" w:rsidR="0088622A" w:rsidRDefault="0088622A" w:rsidP="0088622A">
      <w:pPr>
        <w:pStyle w:val="Sottotitolo"/>
      </w:pPr>
      <w:r w:rsidRPr="00416DFF">
        <w:t>Versione 1.</w:t>
      </w:r>
      <w:r>
        <w:t>49</w:t>
      </w:r>
      <w:r w:rsidRPr="00416DFF">
        <w:t xml:space="preserve"> del </w:t>
      </w:r>
      <w:r>
        <w:t>19</w:t>
      </w:r>
      <w:r w:rsidRPr="00416DFF">
        <w:t>/</w:t>
      </w:r>
      <w:r>
        <w:t>10</w:t>
      </w:r>
      <w:r w:rsidRPr="00416DFF">
        <w:t>/2019</w:t>
      </w:r>
    </w:p>
    <w:p w14:paraId="7B844859" w14:textId="77777777" w:rsidR="0088622A" w:rsidRDefault="0088622A" w:rsidP="000F46A3">
      <w:pPr>
        <w:pStyle w:val="Paragrafoelenco"/>
        <w:numPr>
          <w:ilvl w:val="0"/>
          <w:numId w:val="30"/>
        </w:numPr>
      </w:pPr>
      <w:r w:rsidRPr="0088622A">
        <w:lastRenderedPageBreak/>
        <w:t>possibilità di modificare alcuni dati appuntamento anche se un evento è in lavorazione</w:t>
      </w:r>
    </w:p>
    <w:p w14:paraId="1CD882F5" w14:textId="77777777" w:rsidR="0088622A" w:rsidRDefault="0088622A" w:rsidP="000F46A3">
      <w:pPr>
        <w:pStyle w:val="Paragrafoelenco"/>
        <w:numPr>
          <w:ilvl w:val="0"/>
          <w:numId w:val="30"/>
        </w:numPr>
      </w:pPr>
      <w:r w:rsidRPr="0088622A">
        <w:t>replica per ogni giorno di lavorazi</w:t>
      </w:r>
      <w:r>
        <w:t>one del solo personale tecnico</w:t>
      </w:r>
    </w:p>
    <w:p w14:paraId="3924B7F6" w14:textId="77777777" w:rsidR="0088622A" w:rsidRDefault="0088622A" w:rsidP="000F46A3">
      <w:pPr>
        <w:pStyle w:val="Paragrafoelenco"/>
        <w:numPr>
          <w:ilvl w:val="0"/>
          <w:numId w:val="30"/>
        </w:numPr>
      </w:pPr>
      <w:r w:rsidRPr="0088622A">
        <w:t>modifica della voce in a</w:t>
      </w:r>
      <w:r>
        <w:t>genda (prima riga=lavorazione)</w:t>
      </w:r>
    </w:p>
    <w:p w14:paraId="50B232BB" w14:textId="77777777" w:rsidR="0088622A" w:rsidRDefault="0088622A" w:rsidP="000F46A3">
      <w:pPr>
        <w:pStyle w:val="Paragrafoelenco"/>
        <w:numPr>
          <w:ilvl w:val="0"/>
          <w:numId w:val="30"/>
        </w:numPr>
      </w:pPr>
      <w:r w:rsidRPr="0088622A">
        <w:t>visualizzazione della descrizione del contrat</w:t>
      </w:r>
      <w:r>
        <w:t xml:space="preserve">to invece che </w:t>
      </w:r>
      <w:proofErr w:type="spellStart"/>
      <w:r>
        <w:t>num</w:t>
      </w:r>
      <w:proofErr w:type="spellEnd"/>
      <w:r>
        <w:t>. protocollo</w:t>
      </w:r>
    </w:p>
    <w:p w14:paraId="5F510C05" w14:textId="77777777" w:rsidR="0088622A" w:rsidRDefault="0088622A" w:rsidP="000F46A3">
      <w:pPr>
        <w:pStyle w:val="Paragrafoelenco"/>
        <w:numPr>
          <w:ilvl w:val="0"/>
          <w:numId w:val="30"/>
        </w:numPr>
      </w:pPr>
      <w:r w:rsidRPr="0088622A">
        <w:t>intestazione della tab lavorazion</w:t>
      </w:r>
      <w:r>
        <w:t>e in base alla tab selezionata</w:t>
      </w:r>
    </w:p>
    <w:p w14:paraId="4346FEB9" w14:textId="77777777" w:rsidR="0088622A" w:rsidRDefault="0088622A" w:rsidP="000F46A3">
      <w:pPr>
        <w:pStyle w:val="Paragrafoelenco"/>
        <w:numPr>
          <w:ilvl w:val="0"/>
          <w:numId w:val="30"/>
        </w:numPr>
      </w:pPr>
      <w:r w:rsidRPr="0088622A">
        <w:t>filtr</w:t>
      </w:r>
      <w:r>
        <w:t>o data in inserimento generale</w:t>
      </w:r>
    </w:p>
    <w:p w14:paraId="15A6D00F" w14:textId="77777777" w:rsidR="0088622A" w:rsidRDefault="0088622A" w:rsidP="000F46A3">
      <w:pPr>
        <w:pStyle w:val="Paragrafoelenco"/>
        <w:numPr>
          <w:ilvl w:val="0"/>
          <w:numId w:val="30"/>
        </w:numPr>
      </w:pPr>
      <w:r w:rsidRPr="0088622A">
        <w:t>eliminazione massiva degli artic</w:t>
      </w:r>
      <w:r>
        <w:t>oli in offerta e in lavorazione</w:t>
      </w:r>
    </w:p>
    <w:p w14:paraId="3B88828D" w14:textId="77777777" w:rsidR="0088622A" w:rsidRPr="0088622A" w:rsidRDefault="0088622A" w:rsidP="000F46A3">
      <w:pPr>
        <w:pStyle w:val="Paragrafoelenco"/>
        <w:numPr>
          <w:ilvl w:val="0"/>
          <w:numId w:val="30"/>
        </w:numPr>
      </w:pPr>
      <w:r>
        <w:t>aggiustamenti grafici vari</w:t>
      </w:r>
    </w:p>
    <w:p w14:paraId="7F05306A" w14:textId="77777777" w:rsidR="00EC5C84" w:rsidRDefault="00EC5C84" w:rsidP="00EC5C84">
      <w:pPr>
        <w:pStyle w:val="Sottotitolo"/>
      </w:pPr>
      <w:r w:rsidRPr="00416DFF">
        <w:t>Versione 1.</w:t>
      </w:r>
      <w:r>
        <w:t>48</w:t>
      </w:r>
      <w:r w:rsidRPr="00416DFF">
        <w:t xml:space="preserve"> del </w:t>
      </w:r>
      <w:r>
        <w:t>16</w:t>
      </w:r>
      <w:r w:rsidRPr="00416DFF">
        <w:t>/</w:t>
      </w:r>
      <w:r>
        <w:t>10</w:t>
      </w:r>
      <w:r w:rsidRPr="00416DFF">
        <w:t>/2019</w:t>
      </w:r>
    </w:p>
    <w:p w14:paraId="051F4082" w14:textId="77777777" w:rsidR="00EC5C84" w:rsidRDefault="00EC5C84" w:rsidP="000F46A3">
      <w:pPr>
        <w:pStyle w:val="Paragrafoelenco"/>
        <w:numPr>
          <w:ilvl w:val="0"/>
          <w:numId w:val="29"/>
        </w:numPr>
      </w:pPr>
      <w:r>
        <w:t>Unificazione layout stampe consuntivo e offerta - aggiustamenti vari layout secondo la lista stilata nell'incontro del 14/10</w:t>
      </w:r>
    </w:p>
    <w:p w14:paraId="1AFA6138" w14:textId="77777777" w:rsidR="00EC5C84" w:rsidRDefault="00EC5C84" w:rsidP="000F46A3">
      <w:pPr>
        <w:pStyle w:val="Paragrafoelenco"/>
        <w:numPr>
          <w:ilvl w:val="0"/>
          <w:numId w:val="29"/>
        </w:numPr>
      </w:pPr>
      <w:r>
        <w:t>Aggiustamenti layout stampa piano esterno sempre secondo lista del 14/10</w:t>
      </w:r>
    </w:p>
    <w:p w14:paraId="12705858" w14:textId="77777777" w:rsidR="00EC5C84" w:rsidRDefault="00EC5C84" w:rsidP="000F46A3">
      <w:pPr>
        <w:pStyle w:val="Paragrafoelenco"/>
        <w:numPr>
          <w:ilvl w:val="0"/>
          <w:numId w:val="29"/>
        </w:numPr>
      </w:pPr>
      <w:r>
        <w:t xml:space="preserve">Aggiunta </w:t>
      </w:r>
      <w:proofErr w:type="spellStart"/>
      <w:r>
        <w:t>checkbox</w:t>
      </w:r>
      <w:proofErr w:type="spellEnd"/>
      <w:r>
        <w:t xml:space="preserve"> su elenco articoli per successiva implementazione cancellazione massiva (</w:t>
      </w:r>
      <w:r w:rsidRPr="00EC5C84">
        <w:rPr>
          <w:u w:val="single"/>
        </w:rPr>
        <w:t>ancora non attiva</w:t>
      </w:r>
      <w:r>
        <w:t>)</w:t>
      </w:r>
    </w:p>
    <w:p w14:paraId="7AF9E7E1" w14:textId="77777777" w:rsidR="00EC5C84" w:rsidRPr="00EC5C84" w:rsidRDefault="00EC5C84" w:rsidP="00EC5C84"/>
    <w:p w14:paraId="6041A09E" w14:textId="77777777" w:rsidR="009730FB" w:rsidRDefault="009730FB" w:rsidP="009730FB">
      <w:pPr>
        <w:pStyle w:val="Sottotitolo"/>
      </w:pPr>
      <w:r w:rsidRPr="00416DFF">
        <w:t>Versione 1.</w:t>
      </w:r>
      <w:r>
        <w:t>47</w:t>
      </w:r>
      <w:r w:rsidRPr="00416DFF">
        <w:t xml:space="preserve"> del </w:t>
      </w:r>
      <w:r>
        <w:t>1</w:t>
      </w:r>
      <w:r w:rsidR="009E4091">
        <w:t>3</w:t>
      </w:r>
      <w:r w:rsidRPr="00416DFF">
        <w:t>/</w:t>
      </w:r>
      <w:r>
        <w:t>10</w:t>
      </w:r>
      <w:r w:rsidRPr="00416DFF">
        <w:t>/2019</w:t>
      </w:r>
    </w:p>
    <w:p w14:paraId="50BBAD3B" w14:textId="77777777" w:rsidR="009730FB" w:rsidRDefault="009730FB" w:rsidP="000F46A3">
      <w:pPr>
        <w:pStyle w:val="Paragrafoelenco"/>
        <w:numPr>
          <w:ilvl w:val="0"/>
          <w:numId w:val="28"/>
        </w:numPr>
      </w:pPr>
      <w:r>
        <w:t>Aggiunta combo consuntivo si/no sulla gestione articoli</w:t>
      </w:r>
    </w:p>
    <w:p w14:paraId="4AF1967C" w14:textId="77777777" w:rsidR="009730FB" w:rsidRDefault="009730FB" w:rsidP="000F46A3">
      <w:pPr>
        <w:pStyle w:val="Paragrafoelenco"/>
        <w:numPr>
          <w:ilvl w:val="0"/>
          <w:numId w:val="28"/>
        </w:numPr>
      </w:pPr>
      <w:r>
        <w:t>aggiunta colonna consuntivo sulla griglia articoli</w:t>
      </w:r>
    </w:p>
    <w:p w14:paraId="3126FC06" w14:textId="77777777" w:rsidR="009730FB" w:rsidRDefault="009730FB" w:rsidP="000F46A3">
      <w:pPr>
        <w:pStyle w:val="Paragrafoelenco"/>
        <w:numPr>
          <w:ilvl w:val="0"/>
          <w:numId w:val="28"/>
        </w:numPr>
      </w:pPr>
      <w:r>
        <w:t>aggiunto dettaglio con evidenza delle voci a consuntivo su Stampa Consuntivo</w:t>
      </w:r>
    </w:p>
    <w:p w14:paraId="3F9F3803" w14:textId="77777777" w:rsidR="009730FB" w:rsidRDefault="009730FB" w:rsidP="000F46A3">
      <w:pPr>
        <w:pStyle w:val="Paragrafoelenco"/>
        <w:numPr>
          <w:ilvl w:val="0"/>
          <w:numId w:val="28"/>
        </w:numPr>
      </w:pPr>
      <w:r>
        <w:t>Sostituzione qualifica della figura professionale con la tipologia dell'articolo</w:t>
      </w:r>
    </w:p>
    <w:p w14:paraId="5A34B004" w14:textId="77777777" w:rsidR="009730FB" w:rsidRDefault="009730FB" w:rsidP="000F46A3">
      <w:pPr>
        <w:pStyle w:val="Paragrafoelenco"/>
        <w:numPr>
          <w:ilvl w:val="0"/>
          <w:numId w:val="28"/>
        </w:numPr>
      </w:pPr>
      <w:r>
        <w:t xml:space="preserve">replica modifica ad articoli per </w:t>
      </w:r>
      <w:proofErr w:type="gramStart"/>
      <w:r>
        <w:t>ogni giorni</w:t>
      </w:r>
      <w:proofErr w:type="gramEnd"/>
      <w:r>
        <w:t xml:space="preserve"> di lavorazione</w:t>
      </w:r>
    </w:p>
    <w:p w14:paraId="32517CFE" w14:textId="77777777" w:rsidR="005E4444" w:rsidRDefault="005E4444" w:rsidP="000F46A3">
      <w:pPr>
        <w:pStyle w:val="Paragrafoelenco"/>
        <w:numPr>
          <w:ilvl w:val="0"/>
          <w:numId w:val="28"/>
        </w:numPr>
      </w:pPr>
      <w:r>
        <w:t>aggiornamento combo filtro data lavorazione</w:t>
      </w:r>
    </w:p>
    <w:p w14:paraId="7B34F98E" w14:textId="77777777" w:rsidR="009730FB" w:rsidRPr="009730FB" w:rsidRDefault="009730FB" w:rsidP="009730FB"/>
    <w:p w14:paraId="3A56C242" w14:textId="77777777" w:rsidR="002A2484" w:rsidRDefault="002A2484" w:rsidP="002A2484">
      <w:pPr>
        <w:pStyle w:val="Sottotitolo"/>
      </w:pPr>
      <w:r w:rsidRPr="00416DFF">
        <w:t>Versione 1.</w:t>
      </w:r>
      <w:r>
        <w:t>46</w:t>
      </w:r>
      <w:r w:rsidRPr="00416DFF">
        <w:t xml:space="preserve"> del </w:t>
      </w:r>
      <w:r>
        <w:t>07</w:t>
      </w:r>
      <w:r w:rsidRPr="00416DFF">
        <w:t>/</w:t>
      </w:r>
      <w:r>
        <w:t>10</w:t>
      </w:r>
      <w:r w:rsidRPr="00416DFF">
        <w:t>/2019</w:t>
      </w:r>
    </w:p>
    <w:p w14:paraId="2D67399E" w14:textId="77777777" w:rsidR="002A2484" w:rsidRDefault="002A2484" w:rsidP="000F46A3">
      <w:pPr>
        <w:pStyle w:val="Paragrafoelenco"/>
        <w:numPr>
          <w:ilvl w:val="0"/>
          <w:numId w:val="27"/>
        </w:numPr>
      </w:pPr>
      <w:r>
        <w:t>Risolto bug trasformazione in lavorazione</w:t>
      </w:r>
    </w:p>
    <w:p w14:paraId="6C1A1B7E" w14:textId="77777777" w:rsidR="002A2484" w:rsidRDefault="002A2484" w:rsidP="000F46A3">
      <w:pPr>
        <w:pStyle w:val="Paragrafoelenco"/>
        <w:numPr>
          <w:ilvl w:val="0"/>
          <w:numId w:val="27"/>
        </w:numPr>
      </w:pPr>
      <w:r>
        <w:t>modificata griglia elenco protocolli</w:t>
      </w:r>
    </w:p>
    <w:p w14:paraId="409D9A59" w14:textId="77777777" w:rsidR="002A2484" w:rsidRPr="002A2484" w:rsidRDefault="002A2484" w:rsidP="000F46A3">
      <w:pPr>
        <w:pStyle w:val="Paragrafoelenco"/>
        <w:numPr>
          <w:ilvl w:val="0"/>
          <w:numId w:val="27"/>
        </w:numPr>
      </w:pPr>
      <w:r>
        <w:t>modificato layout dettaglio protocolli (sbandieramento a sinistra)</w:t>
      </w:r>
    </w:p>
    <w:p w14:paraId="79371F9F" w14:textId="77777777" w:rsidR="002A2484" w:rsidRDefault="002A2484" w:rsidP="00660749">
      <w:pPr>
        <w:pStyle w:val="Sottotitolo"/>
      </w:pPr>
    </w:p>
    <w:p w14:paraId="52C5080D" w14:textId="77777777" w:rsidR="00660749" w:rsidRDefault="00660749" w:rsidP="00660749">
      <w:pPr>
        <w:pStyle w:val="Sottotitolo"/>
      </w:pPr>
      <w:r w:rsidRPr="00416DFF">
        <w:t>Versione 1.</w:t>
      </w:r>
      <w:r>
        <w:t>45</w:t>
      </w:r>
      <w:r w:rsidRPr="00416DFF">
        <w:t xml:space="preserve"> del </w:t>
      </w:r>
      <w:r>
        <w:t>06</w:t>
      </w:r>
      <w:r w:rsidRPr="00416DFF">
        <w:t>/</w:t>
      </w:r>
      <w:r>
        <w:t>10</w:t>
      </w:r>
      <w:r w:rsidRPr="00416DFF">
        <w:t>/2019</w:t>
      </w:r>
    </w:p>
    <w:p w14:paraId="6BD2CD23" w14:textId="77777777" w:rsidR="00660749" w:rsidRDefault="00660749" w:rsidP="000F46A3">
      <w:pPr>
        <w:pStyle w:val="Paragrafoelenco"/>
        <w:numPr>
          <w:ilvl w:val="0"/>
          <w:numId w:val="26"/>
        </w:numPr>
      </w:pPr>
      <w:r>
        <w:t>Modifica Layout dettaglio Protocollo</w:t>
      </w:r>
    </w:p>
    <w:p w14:paraId="11149F92" w14:textId="77777777" w:rsidR="00660749" w:rsidRDefault="00660749" w:rsidP="000F46A3">
      <w:pPr>
        <w:pStyle w:val="Paragrafoelenco"/>
        <w:numPr>
          <w:ilvl w:val="0"/>
          <w:numId w:val="26"/>
        </w:numPr>
      </w:pPr>
      <w:r>
        <w:t>Aggiunto Protocollo Piano Esterno</w:t>
      </w:r>
    </w:p>
    <w:p w14:paraId="5F3A4E39" w14:textId="77777777" w:rsidR="00660749" w:rsidRDefault="00660749" w:rsidP="000F46A3">
      <w:pPr>
        <w:pStyle w:val="Paragrafoelenco"/>
        <w:numPr>
          <w:ilvl w:val="0"/>
          <w:numId w:val="26"/>
        </w:numPr>
      </w:pPr>
      <w:r>
        <w:t>Aggiunta Stampa Consuntivo (non terminata)</w:t>
      </w:r>
    </w:p>
    <w:p w14:paraId="5AD7C4A9" w14:textId="77777777" w:rsidR="00660749" w:rsidRDefault="00660749" w:rsidP="000F46A3">
      <w:pPr>
        <w:pStyle w:val="Paragrafoelenco"/>
        <w:numPr>
          <w:ilvl w:val="0"/>
          <w:numId w:val="26"/>
        </w:numPr>
      </w:pPr>
      <w:r>
        <w:t>Aggiunto Protocollo Consuntivo</w:t>
      </w:r>
    </w:p>
    <w:p w14:paraId="22A06D13" w14:textId="77777777" w:rsidR="00660749" w:rsidRPr="00660749" w:rsidRDefault="00660749" w:rsidP="00660749"/>
    <w:p w14:paraId="7F853808" w14:textId="77777777" w:rsidR="001A0CEE" w:rsidRDefault="00FF6DF9" w:rsidP="008C36E0">
      <w:pPr>
        <w:pStyle w:val="Sottotitolo"/>
      </w:pPr>
      <w:r w:rsidRPr="00416DFF">
        <w:t>Versione 1.</w:t>
      </w:r>
      <w:r>
        <w:t>44</w:t>
      </w:r>
      <w:r w:rsidRPr="00416DFF">
        <w:t xml:space="preserve"> del </w:t>
      </w:r>
      <w:r>
        <w:t>03</w:t>
      </w:r>
      <w:r w:rsidRPr="00416DFF">
        <w:t>/</w:t>
      </w:r>
      <w:r>
        <w:t>10</w:t>
      </w:r>
      <w:r w:rsidRPr="00416DFF">
        <w:t>/2019</w:t>
      </w:r>
    </w:p>
    <w:p w14:paraId="34C38BB6" w14:textId="77777777" w:rsidR="00FF6DF9" w:rsidRDefault="00FF6DF9" w:rsidP="000F46A3">
      <w:pPr>
        <w:pStyle w:val="Paragrafoelenco"/>
        <w:numPr>
          <w:ilvl w:val="0"/>
          <w:numId w:val="25"/>
        </w:numPr>
      </w:pPr>
      <w:r w:rsidRPr="00FF6DF9">
        <w:t>selezione data per nuovo articolo aggiunto a dettaglio economico</w:t>
      </w:r>
    </w:p>
    <w:p w14:paraId="4CD381E2" w14:textId="77777777" w:rsidR="00FF6DF9" w:rsidRDefault="00FF6DF9" w:rsidP="000F46A3">
      <w:pPr>
        <w:pStyle w:val="Paragrafoelenco"/>
        <w:numPr>
          <w:ilvl w:val="0"/>
          <w:numId w:val="25"/>
        </w:numPr>
      </w:pPr>
      <w:r w:rsidRPr="00FF6DF9">
        <w:t>selezione automatica della tipologia per le figure professionali che risultano assunte</w:t>
      </w:r>
    </w:p>
    <w:p w14:paraId="692AA0DA" w14:textId="77777777" w:rsidR="00FF6DF9" w:rsidRDefault="00FF6DF9" w:rsidP="000F46A3">
      <w:pPr>
        <w:pStyle w:val="Paragrafoelenco"/>
        <w:numPr>
          <w:ilvl w:val="0"/>
          <w:numId w:val="25"/>
        </w:numPr>
      </w:pPr>
      <w:r w:rsidRPr="00FF6DF9">
        <w:t>note in dettaglio economico non estratte dall'anagrafica</w:t>
      </w:r>
    </w:p>
    <w:p w14:paraId="2369BEA9" w14:textId="77777777" w:rsidR="00FF6DF9" w:rsidRPr="00FF6DF9" w:rsidRDefault="00FF6DF9" w:rsidP="00FF6DF9"/>
    <w:p w14:paraId="2AC42FB7" w14:textId="77777777" w:rsidR="00445BC0" w:rsidRDefault="00445BC0" w:rsidP="00445BC0">
      <w:pPr>
        <w:pStyle w:val="Sottotitolo"/>
      </w:pPr>
      <w:r w:rsidRPr="00416DFF">
        <w:lastRenderedPageBreak/>
        <w:t>Versione 1.4</w:t>
      </w:r>
      <w:r>
        <w:t>3</w:t>
      </w:r>
      <w:r w:rsidRPr="00416DFF">
        <w:t xml:space="preserve"> del </w:t>
      </w:r>
      <w:r>
        <w:t>02</w:t>
      </w:r>
      <w:r w:rsidRPr="00416DFF">
        <w:t>/</w:t>
      </w:r>
      <w:r>
        <w:t>10</w:t>
      </w:r>
      <w:r w:rsidRPr="00416DFF">
        <w:t>/2019</w:t>
      </w:r>
    </w:p>
    <w:p w14:paraId="43673C8C" w14:textId="77777777" w:rsidR="00445BC0" w:rsidRDefault="00445BC0" w:rsidP="000F46A3">
      <w:pPr>
        <w:pStyle w:val="Paragrafoelenco"/>
        <w:numPr>
          <w:ilvl w:val="0"/>
          <w:numId w:val="24"/>
        </w:numPr>
      </w:pPr>
      <w:r>
        <w:t>protocolli, viene proposto per default il codice lavorazione 'generico'</w:t>
      </w:r>
    </w:p>
    <w:p w14:paraId="6A8AA21F" w14:textId="77777777" w:rsidR="00445BC0" w:rsidRDefault="00445BC0" w:rsidP="000F46A3">
      <w:pPr>
        <w:pStyle w:val="Paragrafoelenco"/>
        <w:numPr>
          <w:ilvl w:val="0"/>
          <w:numId w:val="24"/>
        </w:numPr>
      </w:pPr>
      <w:r>
        <w:t xml:space="preserve">aggiunti i campi mancanti alla </w:t>
      </w:r>
      <w:r w:rsidR="004C15B3">
        <w:t xml:space="preserve">griglia </w:t>
      </w:r>
      <w:r>
        <w:t>stampa Piano Esterno</w:t>
      </w:r>
    </w:p>
    <w:p w14:paraId="637A623D" w14:textId="77777777" w:rsidR="00A5366B" w:rsidRDefault="00A5366B" w:rsidP="000F46A3">
      <w:pPr>
        <w:pStyle w:val="Paragrafoelenco"/>
        <w:numPr>
          <w:ilvl w:val="0"/>
          <w:numId w:val="24"/>
        </w:numPr>
      </w:pPr>
      <w:r>
        <w:t>salvataggio automatico prima del lancio stampa Piano Esterno</w:t>
      </w:r>
    </w:p>
    <w:p w14:paraId="6917BC56" w14:textId="77777777" w:rsidR="00445BC0" w:rsidRPr="00445BC0" w:rsidRDefault="00445BC0" w:rsidP="000F46A3">
      <w:pPr>
        <w:pStyle w:val="Paragrafoelenco"/>
        <w:numPr>
          <w:ilvl w:val="0"/>
          <w:numId w:val="24"/>
        </w:numPr>
      </w:pPr>
      <w:r>
        <w:t>corretto bug su stampa lavorazione (visua</w:t>
      </w:r>
      <w:r w:rsidR="00E90472">
        <w:t>l</w:t>
      </w:r>
      <w:r>
        <w:t xml:space="preserve">izzava il campo iva </w:t>
      </w:r>
      <w:proofErr w:type="spellStart"/>
      <w:r>
        <w:t>anzichè</w:t>
      </w:r>
      <w:proofErr w:type="spellEnd"/>
      <w:r>
        <w:t xml:space="preserve"> la quantità)</w:t>
      </w:r>
    </w:p>
    <w:p w14:paraId="4EA12AF3" w14:textId="77777777" w:rsidR="00445BC0" w:rsidRPr="00445BC0" w:rsidRDefault="00445BC0" w:rsidP="00445BC0"/>
    <w:p w14:paraId="17F981D9" w14:textId="77777777" w:rsidR="00C4444F" w:rsidRDefault="00C4444F" w:rsidP="00C4444F">
      <w:pPr>
        <w:pStyle w:val="Sottotitolo"/>
      </w:pPr>
      <w:r w:rsidRPr="00416DFF">
        <w:t>Versione 1.4</w:t>
      </w:r>
      <w:r>
        <w:t>2</w:t>
      </w:r>
      <w:r w:rsidRPr="00416DFF">
        <w:t xml:space="preserve"> del 2</w:t>
      </w:r>
      <w:r>
        <w:t>5</w:t>
      </w:r>
      <w:r w:rsidRPr="00416DFF">
        <w:t>/09/2019</w:t>
      </w:r>
    </w:p>
    <w:p w14:paraId="59F725F1" w14:textId="77777777" w:rsidR="00C4444F" w:rsidRDefault="00C4444F" w:rsidP="000F46A3">
      <w:pPr>
        <w:pStyle w:val="Paragrafoelenco"/>
        <w:numPr>
          <w:ilvl w:val="0"/>
          <w:numId w:val="23"/>
        </w:numPr>
      </w:pPr>
      <w:r w:rsidRPr="00C4444F">
        <w:t>articoli in lavorazione replicati per ogni giorno di lavorazione</w:t>
      </w:r>
    </w:p>
    <w:p w14:paraId="79776CA8" w14:textId="77777777" w:rsidR="00C4444F" w:rsidRDefault="00C4444F" w:rsidP="000F46A3">
      <w:pPr>
        <w:pStyle w:val="Paragrafoelenco"/>
        <w:numPr>
          <w:ilvl w:val="0"/>
          <w:numId w:val="23"/>
        </w:numPr>
      </w:pPr>
      <w:r w:rsidRPr="00C4444F">
        <w:t>modifiche layout</w:t>
      </w:r>
    </w:p>
    <w:p w14:paraId="75906EA0" w14:textId="77777777" w:rsidR="00C4444F" w:rsidRDefault="00C4444F" w:rsidP="000F46A3">
      <w:pPr>
        <w:pStyle w:val="Paragrafoelenco"/>
        <w:numPr>
          <w:ilvl w:val="0"/>
          <w:numId w:val="23"/>
        </w:numPr>
      </w:pPr>
      <w:r w:rsidRPr="00C4444F">
        <w:t>refresh sul pannello modifica</w:t>
      </w:r>
    </w:p>
    <w:p w14:paraId="40F0EB3C" w14:textId="77777777" w:rsidR="00C4444F" w:rsidRDefault="00C4444F" w:rsidP="000F46A3">
      <w:pPr>
        <w:pStyle w:val="Paragrafoelenco"/>
        <w:numPr>
          <w:ilvl w:val="0"/>
          <w:numId w:val="23"/>
        </w:numPr>
      </w:pPr>
      <w:r>
        <w:t>gestione protocollo, aggiunta campo descrizione, sia in ricerca che in dettaglio</w:t>
      </w:r>
    </w:p>
    <w:p w14:paraId="757D210E" w14:textId="77777777" w:rsidR="00C4444F" w:rsidRDefault="00C4444F" w:rsidP="000F46A3">
      <w:pPr>
        <w:pStyle w:val="Paragrafoelenco"/>
        <w:numPr>
          <w:ilvl w:val="0"/>
          <w:numId w:val="23"/>
        </w:numPr>
      </w:pPr>
      <w:r>
        <w:t>gestione protocollo, in ricerca lavorazione, dopo aver selezionato una lavorazione vengono importati anche i campi lavorazione e produzione, oltre al numero lavorazione</w:t>
      </w:r>
    </w:p>
    <w:p w14:paraId="5C6A0222" w14:textId="77777777" w:rsidR="00C4444F" w:rsidRPr="00C4444F" w:rsidRDefault="00C4444F" w:rsidP="00C4444F"/>
    <w:p w14:paraId="69E0A97E" w14:textId="77777777" w:rsidR="00416DFF" w:rsidRDefault="00416DFF" w:rsidP="00416DFF">
      <w:pPr>
        <w:pStyle w:val="Sottotitolo"/>
      </w:pPr>
      <w:r w:rsidRPr="00416DFF">
        <w:t>Versione 1.4</w:t>
      </w:r>
      <w:r>
        <w:t>1</w:t>
      </w:r>
      <w:r w:rsidRPr="00416DFF">
        <w:t xml:space="preserve"> del 2</w:t>
      </w:r>
      <w:r>
        <w:t>4</w:t>
      </w:r>
      <w:r w:rsidRPr="00416DFF">
        <w:t>/09/2019</w:t>
      </w:r>
    </w:p>
    <w:p w14:paraId="6AD32A20" w14:textId="77777777" w:rsidR="00416DFF" w:rsidRPr="00416DFF" w:rsidRDefault="00416DFF" w:rsidP="000F46A3">
      <w:pPr>
        <w:pStyle w:val="Paragrafoelenco"/>
        <w:numPr>
          <w:ilvl w:val="0"/>
          <w:numId w:val="22"/>
        </w:numPr>
      </w:pPr>
      <w:r>
        <w:t>Gestione Protocollo: in inserimento protocollo viene subito creato il numero Protocollo automaticamente; ricerca su clienti e fornitori; nome allegato nel formato "</w:t>
      </w:r>
      <w:proofErr w:type="spellStart"/>
      <w:r>
        <w:t>Protocollo_NProt.xxx</w:t>
      </w:r>
      <w:proofErr w:type="spellEnd"/>
      <w:r>
        <w:t xml:space="preserve">";  </w:t>
      </w:r>
    </w:p>
    <w:p w14:paraId="42040848" w14:textId="77777777" w:rsidR="00416DFF" w:rsidRDefault="00416DFF" w:rsidP="008C36E0">
      <w:pPr>
        <w:pStyle w:val="Sottotitolo"/>
      </w:pPr>
    </w:p>
    <w:p w14:paraId="2FBE9955" w14:textId="77777777" w:rsidR="008C36E0" w:rsidRDefault="001A0CEE" w:rsidP="008C36E0">
      <w:pPr>
        <w:pStyle w:val="Sottotitolo"/>
      </w:pPr>
      <w:r>
        <w:t>Versione 1.40 del 21/09/2019</w:t>
      </w:r>
    </w:p>
    <w:p w14:paraId="3E0D304A" w14:textId="77777777" w:rsidR="00136177" w:rsidRDefault="00136177" w:rsidP="000F46A3">
      <w:pPr>
        <w:pStyle w:val="Paragrafoelenco"/>
        <w:numPr>
          <w:ilvl w:val="0"/>
          <w:numId w:val="21"/>
        </w:numPr>
      </w:pPr>
      <w:r w:rsidRPr="00136177">
        <w:t>messaggio che indica che un evento è in fase di modifica quando viene visualizzata l'agenda</w:t>
      </w:r>
    </w:p>
    <w:p w14:paraId="1B025BA1" w14:textId="77777777" w:rsidR="001A0CEE" w:rsidRDefault="001A0CEE" w:rsidP="000F46A3">
      <w:pPr>
        <w:pStyle w:val="Paragrafoelenco"/>
        <w:numPr>
          <w:ilvl w:val="0"/>
          <w:numId w:val="21"/>
        </w:numPr>
      </w:pPr>
      <w:r w:rsidRPr="001A0CEE">
        <w:t>modifica intestazione anteprima evento</w:t>
      </w:r>
    </w:p>
    <w:p w14:paraId="4481F3AC" w14:textId="77777777" w:rsidR="001A0CEE" w:rsidRDefault="001A0CEE" w:rsidP="000F46A3">
      <w:pPr>
        <w:pStyle w:val="Paragrafoelenco"/>
        <w:numPr>
          <w:ilvl w:val="0"/>
          <w:numId w:val="21"/>
        </w:numPr>
      </w:pPr>
      <w:r w:rsidRPr="001A0CEE">
        <w:t>evidenziazione degli articoli composti</w:t>
      </w:r>
    </w:p>
    <w:p w14:paraId="486DF290" w14:textId="77777777" w:rsidR="001A0CEE" w:rsidRDefault="001A0CEE" w:rsidP="000F46A3">
      <w:pPr>
        <w:pStyle w:val="Paragrafoelenco"/>
        <w:numPr>
          <w:ilvl w:val="0"/>
          <w:numId w:val="21"/>
        </w:numPr>
      </w:pPr>
      <w:r w:rsidRPr="001A0CEE">
        <w:t>visualizzazione pulsanti in modifica evento in base alla tab visualizzata</w:t>
      </w:r>
    </w:p>
    <w:p w14:paraId="3CFF596D" w14:textId="77777777" w:rsidR="001A0CEE" w:rsidRDefault="001A0CEE" w:rsidP="000F46A3">
      <w:pPr>
        <w:pStyle w:val="Paragrafoelenco"/>
        <w:numPr>
          <w:ilvl w:val="0"/>
          <w:numId w:val="21"/>
        </w:numPr>
      </w:pPr>
      <w:r w:rsidRPr="001A0CEE">
        <w:t xml:space="preserve">limitazione a </w:t>
      </w:r>
      <w:proofErr w:type="gramStart"/>
      <w:r w:rsidRPr="001A0CEE">
        <w:t>5</w:t>
      </w:r>
      <w:proofErr w:type="gramEnd"/>
      <w:r w:rsidRPr="001A0CEE">
        <w:t xml:space="preserve"> righe nella </w:t>
      </w:r>
      <w:proofErr w:type="spellStart"/>
      <w:r w:rsidRPr="001A0CEE">
        <w:t>textarea</w:t>
      </w:r>
      <w:proofErr w:type="spellEnd"/>
      <w:r w:rsidRPr="001A0CEE">
        <w:t xml:space="preserve"> note piano esterno</w:t>
      </w:r>
    </w:p>
    <w:p w14:paraId="2B167FA5" w14:textId="77777777" w:rsidR="001A38D4" w:rsidRDefault="001A38D4" w:rsidP="000F46A3">
      <w:pPr>
        <w:pStyle w:val="Paragrafoelenco"/>
        <w:numPr>
          <w:ilvl w:val="0"/>
          <w:numId w:val="21"/>
        </w:numPr>
      </w:pPr>
      <w:r w:rsidRPr="001A0CEE">
        <w:t xml:space="preserve">limitazione a </w:t>
      </w:r>
      <w:proofErr w:type="gramStart"/>
      <w:r w:rsidRPr="001A0CEE">
        <w:t>5</w:t>
      </w:r>
      <w:proofErr w:type="gramEnd"/>
      <w:r w:rsidRPr="001A0CEE">
        <w:t xml:space="preserve"> righe nella </w:t>
      </w:r>
      <w:proofErr w:type="spellStart"/>
      <w:r w:rsidRPr="001A0CEE">
        <w:t>textarea</w:t>
      </w:r>
      <w:proofErr w:type="spellEnd"/>
      <w:r w:rsidRPr="001A0CEE">
        <w:t xml:space="preserve"> note</w:t>
      </w:r>
      <w:r>
        <w:t xml:space="preserve"> stampa lavorazione</w:t>
      </w:r>
    </w:p>
    <w:p w14:paraId="192B96A4" w14:textId="77777777" w:rsidR="001A0CEE" w:rsidRDefault="001A0CEE" w:rsidP="000F46A3">
      <w:pPr>
        <w:pStyle w:val="Paragrafoelenco"/>
        <w:numPr>
          <w:ilvl w:val="0"/>
          <w:numId w:val="21"/>
        </w:numPr>
      </w:pPr>
      <w:r w:rsidRPr="001A0CEE">
        <w:t>evidenziazione dell'orario convocazione in piano esterno per velocizzare la fase di modifica</w:t>
      </w:r>
    </w:p>
    <w:p w14:paraId="383EBFCF" w14:textId="77777777" w:rsidR="001A0CEE" w:rsidRDefault="001A0CEE" w:rsidP="000F46A3">
      <w:pPr>
        <w:pStyle w:val="Paragrafoelenco"/>
        <w:numPr>
          <w:ilvl w:val="0"/>
          <w:numId w:val="21"/>
        </w:numPr>
      </w:pPr>
      <w:r w:rsidRPr="001A0CEE">
        <w:t xml:space="preserve">soluzione bug descrizione lunga troncata a </w:t>
      </w:r>
      <w:proofErr w:type="gramStart"/>
      <w:r w:rsidRPr="001A0CEE">
        <w:t>100</w:t>
      </w:r>
      <w:proofErr w:type="gramEnd"/>
      <w:r w:rsidRPr="001A0CEE">
        <w:t xml:space="preserve"> caratteri</w:t>
      </w:r>
    </w:p>
    <w:p w14:paraId="5A5144CF" w14:textId="77777777" w:rsidR="001070B4" w:rsidRDefault="001070B4" w:rsidP="000F46A3">
      <w:pPr>
        <w:pStyle w:val="Paragrafoelenco"/>
        <w:numPr>
          <w:ilvl w:val="0"/>
          <w:numId w:val="21"/>
        </w:numPr>
      </w:pPr>
      <w:r>
        <w:t xml:space="preserve">Pubblicazione prima bozza sito all'indirizzo </w:t>
      </w:r>
      <w:hyperlink r:id="rId7" w:history="1">
        <w:r>
          <w:rPr>
            <w:rStyle w:val="Collegamentoipertestuale"/>
          </w:rPr>
          <w:t>http://www.videosystemproduction.it/SITO/index.html</w:t>
        </w:r>
      </w:hyperlink>
    </w:p>
    <w:p w14:paraId="7AC9A684" w14:textId="77777777" w:rsidR="001A0CEE" w:rsidRPr="001A0CEE" w:rsidRDefault="001A0CEE" w:rsidP="001A0CEE"/>
    <w:p w14:paraId="250616AF" w14:textId="77777777" w:rsidR="00211185" w:rsidRDefault="008C36E0" w:rsidP="008C36E0">
      <w:pPr>
        <w:pStyle w:val="Sottotitolo"/>
      </w:pPr>
      <w:r>
        <w:t>Versione 1.39 del 17/09/2019</w:t>
      </w:r>
    </w:p>
    <w:p w14:paraId="75A0ED72" w14:textId="77777777" w:rsidR="008C36E0" w:rsidRDefault="008C36E0" w:rsidP="000F46A3">
      <w:pPr>
        <w:pStyle w:val="Paragrafoelenco"/>
        <w:numPr>
          <w:ilvl w:val="0"/>
          <w:numId w:val="20"/>
        </w:numPr>
      </w:pPr>
      <w:r>
        <w:t>Modifica pagamento su stampa offerta, inserito in tabella nuovo campo di tipo testo</w:t>
      </w:r>
    </w:p>
    <w:p w14:paraId="39C21F42" w14:textId="77777777" w:rsidR="008C36E0" w:rsidRPr="008C36E0" w:rsidRDefault="008C36E0" w:rsidP="000F46A3">
      <w:pPr>
        <w:pStyle w:val="Paragrafoelenco"/>
        <w:numPr>
          <w:ilvl w:val="0"/>
          <w:numId w:val="20"/>
        </w:numPr>
      </w:pPr>
      <w:r>
        <w:t xml:space="preserve">Aumentata a </w:t>
      </w:r>
      <w:proofErr w:type="gramStart"/>
      <w:r>
        <w:t>5</w:t>
      </w:r>
      <w:proofErr w:type="gramEnd"/>
      <w:r>
        <w:t xml:space="preserve"> righe la visualizzazione del campo note su stampa offerta, diminuita interlinea.</w:t>
      </w:r>
    </w:p>
    <w:p w14:paraId="6735EFBB" w14:textId="77777777" w:rsidR="004E290E" w:rsidRDefault="004E290E" w:rsidP="004E290E">
      <w:pPr>
        <w:pStyle w:val="Sottotitolo"/>
      </w:pPr>
      <w:r>
        <w:t>Versione 1.38 del 17/09/2019</w:t>
      </w:r>
    </w:p>
    <w:p w14:paraId="1B3AC116" w14:textId="77777777" w:rsidR="004E290E" w:rsidRPr="004E290E" w:rsidRDefault="004E290E" w:rsidP="000F46A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it-IT"/>
        </w:rPr>
      </w:pPr>
      <w:r w:rsidRPr="004E290E">
        <w:rPr>
          <w:rFonts w:eastAsia="Times New Roman" w:cstheme="minorHAnsi"/>
          <w:color w:val="222222"/>
          <w:lang w:eastAsia="it-IT"/>
        </w:rPr>
        <w:t>Soluzione bug salvataggio riposo; </w:t>
      </w:r>
    </w:p>
    <w:p w14:paraId="380E2EE7" w14:textId="77777777" w:rsidR="004E290E" w:rsidRPr="004E290E" w:rsidRDefault="004E290E" w:rsidP="000F46A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it-IT"/>
        </w:rPr>
      </w:pPr>
      <w:r w:rsidRPr="004E290E">
        <w:rPr>
          <w:rFonts w:eastAsia="Times New Roman" w:cstheme="minorHAnsi"/>
          <w:color w:val="222222"/>
          <w:lang w:eastAsia="it-IT"/>
        </w:rPr>
        <w:t>modifica etichetta pulsante stampa Lavorazione (diventa stampa Offerta); </w:t>
      </w:r>
    </w:p>
    <w:p w14:paraId="132A1974" w14:textId="77777777" w:rsidR="004E290E" w:rsidRPr="004E290E" w:rsidRDefault="004E290E" w:rsidP="000F46A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it-IT"/>
        </w:rPr>
      </w:pPr>
      <w:r w:rsidRPr="004E290E">
        <w:rPr>
          <w:rFonts w:eastAsia="Times New Roman" w:cstheme="minorHAnsi"/>
          <w:color w:val="222222"/>
          <w:lang w:eastAsia="it-IT"/>
        </w:rPr>
        <w:t>Soluzione bug percentuale ricavo; </w:t>
      </w:r>
    </w:p>
    <w:p w14:paraId="511F4032" w14:textId="77777777" w:rsidR="004E290E" w:rsidRPr="004E290E" w:rsidRDefault="004E290E" w:rsidP="000F46A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it-IT"/>
        </w:rPr>
      </w:pPr>
      <w:r w:rsidRPr="004E290E">
        <w:rPr>
          <w:rFonts w:eastAsia="Times New Roman" w:cstheme="minorHAnsi"/>
          <w:color w:val="222222"/>
          <w:lang w:eastAsia="it-IT"/>
        </w:rPr>
        <w:t>Etichetta totale lordo diventa totale costo lordo; </w:t>
      </w:r>
    </w:p>
    <w:p w14:paraId="36EE9BD3" w14:textId="77777777" w:rsidR="004E290E" w:rsidRPr="004E290E" w:rsidRDefault="004E290E" w:rsidP="000F46A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it-IT"/>
        </w:rPr>
      </w:pPr>
      <w:r w:rsidRPr="004E290E">
        <w:rPr>
          <w:rFonts w:eastAsia="Times New Roman" w:cstheme="minorHAnsi"/>
          <w:color w:val="222222"/>
          <w:lang w:eastAsia="it-IT"/>
        </w:rPr>
        <w:t>modifica posizione totale costo lordo; </w:t>
      </w:r>
    </w:p>
    <w:p w14:paraId="7ADCC970" w14:textId="77777777" w:rsidR="004E290E" w:rsidRPr="004E290E" w:rsidRDefault="004E290E" w:rsidP="000F46A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it-IT"/>
        </w:rPr>
      </w:pPr>
      <w:r w:rsidRPr="004E290E">
        <w:rPr>
          <w:rFonts w:eastAsia="Times New Roman" w:cstheme="minorHAnsi"/>
          <w:color w:val="222222"/>
          <w:lang w:eastAsia="it-IT"/>
        </w:rPr>
        <w:t>eliminazione popup salvataggio eseguito; </w:t>
      </w:r>
    </w:p>
    <w:p w14:paraId="0328BB16" w14:textId="77777777" w:rsidR="004E290E" w:rsidRPr="004E290E" w:rsidRDefault="004E290E" w:rsidP="000F46A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it-IT"/>
        </w:rPr>
      </w:pPr>
      <w:r w:rsidRPr="004E290E">
        <w:rPr>
          <w:rFonts w:eastAsia="Times New Roman" w:cstheme="minorHAnsi"/>
          <w:color w:val="222222"/>
          <w:lang w:eastAsia="it-IT"/>
        </w:rPr>
        <w:lastRenderedPageBreak/>
        <w:t>posizione colonne nella griglia dettaglio economico; </w:t>
      </w:r>
    </w:p>
    <w:p w14:paraId="4C9DF5F6" w14:textId="77777777" w:rsidR="004E290E" w:rsidRPr="004E290E" w:rsidRDefault="004E290E" w:rsidP="000F46A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it-IT"/>
        </w:rPr>
      </w:pPr>
      <w:r w:rsidRPr="004E290E">
        <w:rPr>
          <w:rFonts w:eastAsia="Times New Roman" w:cstheme="minorHAnsi"/>
          <w:color w:val="222222"/>
          <w:lang w:eastAsia="it-IT"/>
        </w:rPr>
        <w:t>modifica importi diaria in dettaglio economico dopo che è stata aggiunta in piano esterno; </w:t>
      </w:r>
    </w:p>
    <w:p w14:paraId="62F1B655" w14:textId="77777777" w:rsidR="004E290E" w:rsidRDefault="004E290E" w:rsidP="000F46A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it-IT"/>
        </w:rPr>
      </w:pPr>
      <w:r w:rsidRPr="004E290E">
        <w:rPr>
          <w:rFonts w:eastAsia="Times New Roman" w:cstheme="minorHAnsi"/>
          <w:color w:val="222222"/>
          <w:lang w:eastAsia="it-IT"/>
        </w:rPr>
        <w:t>disabilitazione pulsante elimina in tab offerta quando evento è in stato lavorazion</w:t>
      </w:r>
      <w:r>
        <w:rPr>
          <w:rFonts w:eastAsia="Times New Roman" w:cstheme="minorHAnsi"/>
          <w:color w:val="222222"/>
          <w:lang w:eastAsia="it-IT"/>
        </w:rPr>
        <w:t>e</w:t>
      </w:r>
    </w:p>
    <w:p w14:paraId="6DECD529" w14:textId="77777777" w:rsidR="004E290E" w:rsidRDefault="004E290E" w:rsidP="000F46A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it-IT"/>
        </w:rPr>
      </w:pPr>
      <w:r>
        <w:rPr>
          <w:rFonts w:eastAsia="Times New Roman" w:cstheme="minorHAnsi"/>
          <w:color w:val="222222"/>
          <w:lang w:eastAsia="it-IT"/>
        </w:rPr>
        <w:t>modifica giorni pagamento editabili</w:t>
      </w:r>
      <w:r w:rsidR="00D3221B">
        <w:rPr>
          <w:rFonts w:eastAsia="Times New Roman" w:cstheme="minorHAnsi"/>
          <w:color w:val="222222"/>
          <w:lang w:eastAsia="it-IT"/>
        </w:rPr>
        <w:t xml:space="preserve"> su stampa offerta</w:t>
      </w:r>
    </w:p>
    <w:p w14:paraId="31BA7085" w14:textId="77777777" w:rsidR="004E290E" w:rsidRPr="004E290E" w:rsidRDefault="004E290E" w:rsidP="000F46A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lang w:eastAsia="it-IT"/>
        </w:rPr>
      </w:pPr>
      <w:r>
        <w:rPr>
          <w:rFonts w:eastAsia="Times New Roman" w:cstheme="minorHAnsi"/>
          <w:color w:val="222222"/>
          <w:lang w:eastAsia="it-IT"/>
        </w:rPr>
        <w:t xml:space="preserve">modifica note su stampa offerta, massimo </w:t>
      </w:r>
      <w:proofErr w:type="gramStart"/>
      <w:r>
        <w:rPr>
          <w:rFonts w:eastAsia="Times New Roman" w:cstheme="minorHAnsi"/>
          <w:color w:val="222222"/>
          <w:lang w:eastAsia="it-IT"/>
        </w:rPr>
        <w:t>4</w:t>
      </w:r>
      <w:proofErr w:type="gramEnd"/>
      <w:r>
        <w:rPr>
          <w:rFonts w:eastAsia="Times New Roman" w:cstheme="minorHAnsi"/>
          <w:color w:val="222222"/>
          <w:lang w:eastAsia="it-IT"/>
        </w:rPr>
        <w:t xml:space="preserve"> righe</w:t>
      </w:r>
    </w:p>
    <w:p w14:paraId="587B6413" w14:textId="77777777" w:rsidR="00C51B86" w:rsidRDefault="00C51B86" w:rsidP="00C51B86">
      <w:pPr>
        <w:pStyle w:val="Sottotitolo"/>
      </w:pPr>
      <w:r>
        <w:t>Versione 1.37 del 31/08/2019</w:t>
      </w:r>
    </w:p>
    <w:p w14:paraId="10BB0ADE" w14:textId="77777777" w:rsidR="00C51B86" w:rsidRPr="00C51B86" w:rsidRDefault="00C51B86" w:rsidP="000F46A3">
      <w:pPr>
        <w:pStyle w:val="Paragrafoelenco"/>
        <w:numPr>
          <w:ilvl w:val="0"/>
          <w:numId w:val="18"/>
        </w:numPr>
      </w:pPr>
      <w:r>
        <w:t>Aggiunto Recupero Offerta</w:t>
      </w:r>
    </w:p>
    <w:p w14:paraId="729C9194" w14:textId="77777777" w:rsidR="007F4031" w:rsidRDefault="007F4031" w:rsidP="007F4031">
      <w:pPr>
        <w:pStyle w:val="Sottotitolo"/>
      </w:pPr>
      <w:r>
        <w:t>Versione 1.36 del 19/08/2019</w:t>
      </w:r>
    </w:p>
    <w:p w14:paraId="7B89DE09" w14:textId="77777777" w:rsidR="007F4031" w:rsidRPr="007F4031" w:rsidRDefault="007F4031" w:rsidP="000F46A3">
      <w:pPr>
        <w:pStyle w:val="Paragrafoelenco"/>
        <w:numPr>
          <w:ilvl w:val="0"/>
          <w:numId w:val="18"/>
        </w:numPr>
      </w:pPr>
      <w:r>
        <w:t>Aggiunta Stampa Consuntivo</w:t>
      </w:r>
    </w:p>
    <w:p w14:paraId="73180876" w14:textId="77777777" w:rsidR="00414E16" w:rsidRDefault="00414E16" w:rsidP="00414E16">
      <w:pPr>
        <w:pStyle w:val="Sottotitolo"/>
      </w:pPr>
      <w:r>
        <w:t>Versione 1.35 del 31/07/2019</w:t>
      </w:r>
    </w:p>
    <w:p w14:paraId="7C09872E" w14:textId="77777777" w:rsidR="00414E16" w:rsidRDefault="00211185" w:rsidP="000F46A3">
      <w:pPr>
        <w:pStyle w:val="Paragrafoelenco"/>
        <w:numPr>
          <w:ilvl w:val="0"/>
          <w:numId w:val="17"/>
        </w:numPr>
      </w:pPr>
      <w:r>
        <w:t>Visualizzazione Figure Professionale replicate per ogni giorno di lavorazione</w:t>
      </w:r>
    </w:p>
    <w:p w14:paraId="1493FAB5" w14:textId="77777777" w:rsidR="00414E16" w:rsidRPr="00F55998" w:rsidRDefault="00211185" w:rsidP="000F46A3">
      <w:pPr>
        <w:pStyle w:val="Paragrafoelenco"/>
        <w:numPr>
          <w:ilvl w:val="0"/>
          <w:numId w:val="17"/>
        </w:numPr>
      </w:pPr>
      <w:r>
        <w:t>Filtro Data Lavorazione</w:t>
      </w:r>
    </w:p>
    <w:p w14:paraId="0C05A323" w14:textId="77777777" w:rsidR="00095FDB" w:rsidRDefault="00F55998" w:rsidP="00811C8D">
      <w:pPr>
        <w:pStyle w:val="Sottotitolo"/>
      </w:pPr>
      <w:r>
        <w:t>Versione 1.34 del 31/07/2019</w:t>
      </w:r>
    </w:p>
    <w:p w14:paraId="4F501DBA" w14:textId="77777777" w:rsidR="00F55998" w:rsidRDefault="00F55998" w:rsidP="000F46A3">
      <w:pPr>
        <w:pStyle w:val="Paragrafoelenco"/>
        <w:numPr>
          <w:ilvl w:val="0"/>
          <w:numId w:val="17"/>
        </w:numPr>
      </w:pPr>
      <w:r>
        <w:t>Aggiunto n. pagine a riepilogo</w:t>
      </w:r>
    </w:p>
    <w:p w14:paraId="4F914242" w14:textId="77777777" w:rsidR="00F55998" w:rsidRPr="00F55998" w:rsidRDefault="00F55998" w:rsidP="000F46A3">
      <w:pPr>
        <w:pStyle w:val="Paragrafoelenco"/>
        <w:numPr>
          <w:ilvl w:val="0"/>
          <w:numId w:val="17"/>
        </w:numPr>
      </w:pPr>
      <w:r>
        <w:t>Aggiornamento pdf riepilogo dopo modifica note</w:t>
      </w:r>
    </w:p>
    <w:p w14:paraId="12A7C814" w14:textId="77777777" w:rsidR="0014001A" w:rsidRDefault="0014001A" w:rsidP="0014001A">
      <w:pPr>
        <w:pStyle w:val="Sottotitolo"/>
      </w:pPr>
      <w:r>
        <w:t>Versione1.33 del 29/07/2019</w:t>
      </w:r>
    </w:p>
    <w:p w14:paraId="49B36289" w14:textId="77777777" w:rsidR="0014001A" w:rsidRPr="00A844F4" w:rsidRDefault="0014001A" w:rsidP="000F46A3">
      <w:pPr>
        <w:pStyle w:val="Paragrafoelenco"/>
        <w:numPr>
          <w:ilvl w:val="0"/>
          <w:numId w:val="16"/>
        </w:numPr>
      </w:pPr>
      <w:r>
        <w:t>Nuova visualizzazione Riepilogo con anteprima PDF</w:t>
      </w:r>
    </w:p>
    <w:p w14:paraId="01D7EF40" w14:textId="77777777" w:rsidR="00A844F4" w:rsidRDefault="00A844F4" w:rsidP="00A844F4">
      <w:pPr>
        <w:pStyle w:val="Sottotitolo"/>
      </w:pPr>
      <w:r>
        <w:t>Versione1.32 del 21/07/2019</w:t>
      </w:r>
    </w:p>
    <w:p w14:paraId="540216AE" w14:textId="77777777" w:rsidR="00A844F4" w:rsidRPr="00A844F4" w:rsidRDefault="00A844F4" w:rsidP="000F46A3">
      <w:pPr>
        <w:pStyle w:val="Paragrafoelenco"/>
        <w:numPr>
          <w:ilvl w:val="0"/>
          <w:numId w:val="16"/>
        </w:numPr>
      </w:pPr>
      <w:r w:rsidRPr="00A844F4">
        <w:t xml:space="preserve">Piano Esterno: disposizione colonne griglia figure professionali, funzione 'Inserimento generale', </w:t>
      </w:r>
      <w:proofErr w:type="gramStart"/>
      <w:r w:rsidRPr="00A844F4">
        <w:t>note piano esterno</w:t>
      </w:r>
      <w:proofErr w:type="gramEnd"/>
    </w:p>
    <w:p w14:paraId="6F2D0666" w14:textId="77777777" w:rsidR="006D7DA5" w:rsidRDefault="006D7DA5" w:rsidP="006D7DA5">
      <w:pPr>
        <w:pStyle w:val="Sottotitolo"/>
      </w:pPr>
      <w:r>
        <w:t>Versione1.31 del 12/07/2019</w:t>
      </w:r>
    </w:p>
    <w:p w14:paraId="2D5B6B32" w14:textId="77777777" w:rsidR="006D7DA5" w:rsidRDefault="006D7DA5" w:rsidP="000F46A3">
      <w:pPr>
        <w:pStyle w:val="Paragrafoelenco"/>
        <w:numPr>
          <w:ilvl w:val="0"/>
          <w:numId w:val="15"/>
        </w:numPr>
      </w:pPr>
      <w:r>
        <w:t>Modificato Layout dettaglio protocollo come quello di ricerca</w:t>
      </w:r>
    </w:p>
    <w:p w14:paraId="272C259F" w14:textId="77777777" w:rsidR="006D7DA5" w:rsidRDefault="006D7DA5" w:rsidP="000F46A3">
      <w:pPr>
        <w:pStyle w:val="Paragrafoelenco"/>
        <w:numPr>
          <w:ilvl w:val="0"/>
          <w:numId w:val="15"/>
        </w:numPr>
      </w:pPr>
      <w:r>
        <w:t>Aggiunto ordinamento tabella protocolli per singolo campo (cliccando sull'intestazione)</w:t>
      </w:r>
    </w:p>
    <w:p w14:paraId="63AC1109" w14:textId="77777777" w:rsidR="006D7DA5" w:rsidRDefault="006D7DA5" w:rsidP="000F46A3">
      <w:pPr>
        <w:pStyle w:val="Paragrafoelenco"/>
        <w:numPr>
          <w:ilvl w:val="0"/>
          <w:numId w:val="15"/>
        </w:numPr>
      </w:pPr>
      <w:r>
        <w:t>Riepilogo offerta: Aggiunto campo "note" a modifica note del riepilogo</w:t>
      </w:r>
    </w:p>
    <w:p w14:paraId="5B168306" w14:textId="77777777" w:rsidR="006D7DA5" w:rsidRDefault="006D7DA5" w:rsidP="000F46A3">
      <w:pPr>
        <w:pStyle w:val="Paragrafoelenco"/>
        <w:numPr>
          <w:ilvl w:val="0"/>
          <w:numId w:val="15"/>
        </w:numPr>
      </w:pPr>
      <w:r>
        <w:t xml:space="preserve">Riepilogo offerta: formato del protocollo, orario nella data, descrizione lunga troncata a </w:t>
      </w:r>
      <w:proofErr w:type="gramStart"/>
      <w:r>
        <w:t>100</w:t>
      </w:r>
      <w:proofErr w:type="gramEnd"/>
      <w:r>
        <w:t xml:space="preserve"> caratteri, modifiche grafiche (da completare)</w:t>
      </w:r>
    </w:p>
    <w:p w14:paraId="09AD6795" w14:textId="77777777" w:rsidR="006D7DA5" w:rsidRDefault="006D7DA5" w:rsidP="000F46A3">
      <w:pPr>
        <w:pStyle w:val="Paragrafoelenco"/>
        <w:numPr>
          <w:ilvl w:val="0"/>
          <w:numId w:val="15"/>
        </w:numPr>
      </w:pPr>
      <w:r>
        <w:t>Dettaglio economico: ordine delle colonne e modifica valori mostrati, valore lordo in tabella, valore flag stampa, modifica nella selezione della figura professionale, calcolo costi in base a tipo pagamento, aggiunta fattura a tipo pagamento</w:t>
      </w:r>
    </w:p>
    <w:p w14:paraId="5C6B6FE8" w14:textId="77777777" w:rsidR="006D7DA5" w:rsidRDefault="006D7DA5" w:rsidP="00095FDB">
      <w:pPr>
        <w:pStyle w:val="Sottotitolo"/>
      </w:pPr>
    </w:p>
    <w:p w14:paraId="20B0FAA3" w14:textId="77777777" w:rsidR="00095FDB" w:rsidRDefault="00095FDB" w:rsidP="00095FDB">
      <w:pPr>
        <w:pStyle w:val="Sottotitolo"/>
      </w:pPr>
      <w:r>
        <w:t>Versione1.30 del 06/0</w:t>
      </w:r>
      <w:r w:rsidR="006D7DA5">
        <w:t>6</w:t>
      </w:r>
      <w:r>
        <w:t>/2019</w:t>
      </w:r>
    </w:p>
    <w:p w14:paraId="408C1382" w14:textId="77777777" w:rsidR="00095FDB" w:rsidRDefault="00095FDB" w:rsidP="000F46A3">
      <w:pPr>
        <w:pStyle w:val="Paragrafoelenco"/>
        <w:numPr>
          <w:ilvl w:val="0"/>
          <w:numId w:val="15"/>
        </w:numPr>
      </w:pPr>
      <w:r>
        <w:t>Completata cancellazione eventi</w:t>
      </w:r>
    </w:p>
    <w:p w14:paraId="58D54954" w14:textId="77777777" w:rsidR="00095FDB" w:rsidRDefault="00095FDB" w:rsidP="000F46A3">
      <w:pPr>
        <w:pStyle w:val="Paragrafoelenco"/>
        <w:numPr>
          <w:ilvl w:val="0"/>
          <w:numId w:val="15"/>
        </w:numPr>
      </w:pPr>
      <w:r>
        <w:t>Completata gestione Attrezzature Magazzino</w:t>
      </w:r>
    </w:p>
    <w:p w14:paraId="096AF2F6" w14:textId="77777777" w:rsidR="00095FDB" w:rsidRPr="00095FDB" w:rsidRDefault="00095FDB" w:rsidP="000F46A3">
      <w:pPr>
        <w:pStyle w:val="Paragrafoelenco"/>
        <w:numPr>
          <w:ilvl w:val="0"/>
          <w:numId w:val="15"/>
        </w:numPr>
      </w:pPr>
      <w:r>
        <w:t>Cancellazione logica Collaboratori, Clienti/Fornitori, Articoli, Raggruppamenti Articoli e Protocolli (non si avrà più errore quando si tenta di cancellare un record da una di queste tabelle collegato ad altre tabelle)</w:t>
      </w:r>
    </w:p>
    <w:p w14:paraId="66F779DE" w14:textId="77777777" w:rsidR="00095FDB" w:rsidRDefault="00095FDB" w:rsidP="00811C8D">
      <w:pPr>
        <w:pStyle w:val="Sottotitolo"/>
      </w:pPr>
    </w:p>
    <w:p w14:paraId="3F0B23D2" w14:textId="77777777" w:rsidR="00811C8D" w:rsidRDefault="00811C8D" w:rsidP="00811C8D">
      <w:pPr>
        <w:pStyle w:val="Sottotitolo"/>
      </w:pPr>
      <w:r>
        <w:lastRenderedPageBreak/>
        <w:t>Versione1.29 del 01/0</w:t>
      </w:r>
      <w:r w:rsidR="006D7DA5">
        <w:t>6</w:t>
      </w:r>
      <w:r>
        <w:t>/2019</w:t>
      </w:r>
    </w:p>
    <w:p w14:paraId="296A17E4" w14:textId="77777777" w:rsidR="00811C8D" w:rsidRDefault="00811C8D" w:rsidP="000F46A3">
      <w:pPr>
        <w:pStyle w:val="Paragrafoelenco"/>
        <w:numPr>
          <w:ilvl w:val="0"/>
          <w:numId w:val="14"/>
        </w:numPr>
      </w:pPr>
      <w:r>
        <w:t>Aggiunta cancellazione eventi</w:t>
      </w:r>
    </w:p>
    <w:p w14:paraId="66234F2E" w14:textId="77777777" w:rsidR="00811C8D" w:rsidRPr="00811C8D" w:rsidRDefault="00811C8D" w:rsidP="000F46A3">
      <w:pPr>
        <w:pStyle w:val="Paragrafoelenco"/>
        <w:numPr>
          <w:ilvl w:val="0"/>
          <w:numId w:val="14"/>
        </w:numPr>
      </w:pPr>
      <w:r>
        <w:t>Aggiunta gestione Magazzino (incompleta)</w:t>
      </w:r>
    </w:p>
    <w:p w14:paraId="73A1913E" w14:textId="77777777" w:rsidR="00F47351" w:rsidRDefault="00F47351" w:rsidP="00482CDA">
      <w:pPr>
        <w:pStyle w:val="Sottotitolo"/>
      </w:pPr>
    </w:p>
    <w:p w14:paraId="184DE931" w14:textId="77777777" w:rsidR="00482CDA" w:rsidRDefault="00482CDA" w:rsidP="00482CDA">
      <w:pPr>
        <w:pStyle w:val="Sottotitolo"/>
      </w:pPr>
      <w:r>
        <w:t>Versione1.28 del 22/05/2019</w:t>
      </w:r>
    </w:p>
    <w:p w14:paraId="7FF7C567" w14:textId="77777777" w:rsidR="00482CDA" w:rsidRDefault="00482CDA" w:rsidP="000F46A3">
      <w:pPr>
        <w:pStyle w:val="Paragrafoelenco"/>
        <w:numPr>
          <w:ilvl w:val="0"/>
          <w:numId w:val="13"/>
        </w:numPr>
      </w:pPr>
      <w:r>
        <w:t>Aggiunta gestione Tipologie Interventi nel menù "Tabelle/Tipologie Interventi"</w:t>
      </w:r>
    </w:p>
    <w:p w14:paraId="5F5D00FE" w14:textId="77777777" w:rsidR="00482CDA" w:rsidRDefault="00482CDA" w:rsidP="000F46A3">
      <w:pPr>
        <w:pStyle w:val="Paragrafoelenco"/>
        <w:numPr>
          <w:ilvl w:val="0"/>
          <w:numId w:val="13"/>
        </w:numPr>
      </w:pPr>
      <w:r>
        <w:t>Aggiornata Lavorazione con gestione Dettaglio Economico e Piano Esterno (da completare)</w:t>
      </w:r>
    </w:p>
    <w:p w14:paraId="0DFC04CA" w14:textId="77777777" w:rsidR="00482CDA" w:rsidRPr="00482CDA" w:rsidRDefault="00482CDA" w:rsidP="00482CDA"/>
    <w:p w14:paraId="18507E2B" w14:textId="77777777" w:rsidR="00893563" w:rsidRDefault="00893563" w:rsidP="00893563">
      <w:pPr>
        <w:pStyle w:val="Sottotitolo"/>
      </w:pPr>
      <w:r>
        <w:t>Versione1.27 del 05/05/2019</w:t>
      </w:r>
    </w:p>
    <w:p w14:paraId="630507B8" w14:textId="77777777" w:rsidR="00893563" w:rsidRPr="00893563" w:rsidRDefault="00893563" w:rsidP="000F46A3">
      <w:pPr>
        <w:pStyle w:val="Paragrafoelenco"/>
        <w:numPr>
          <w:ilvl w:val="0"/>
          <w:numId w:val="12"/>
        </w:numPr>
      </w:pPr>
      <w:r>
        <w:t>Aggiunta Lavorazione</w:t>
      </w:r>
    </w:p>
    <w:p w14:paraId="5305FE5A" w14:textId="77777777" w:rsidR="00B63DE0" w:rsidRDefault="00B63DE0" w:rsidP="00B63DE0">
      <w:pPr>
        <w:pStyle w:val="Sottotitolo"/>
      </w:pPr>
    </w:p>
    <w:p w14:paraId="27FB9ABD" w14:textId="77777777" w:rsidR="00C221E4" w:rsidRDefault="00C221E4" w:rsidP="00C221E4">
      <w:pPr>
        <w:pStyle w:val="Sottotitolo"/>
      </w:pPr>
      <w:r>
        <w:t>Versione1.26 del 27/04/2019</w:t>
      </w:r>
    </w:p>
    <w:p w14:paraId="7A6C088B" w14:textId="77777777" w:rsidR="00C221E4" w:rsidRDefault="00C221E4" w:rsidP="000F46A3">
      <w:pPr>
        <w:pStyle w:val="Paragrafoelenco"/>
        <w:numPr>
          <w:ilvl w:val="0"/>
          <w:numId w:val="11"/>
        </w:numPr>
      </w:pPr>
      <w:r>
        <w:t xml:space="preserve">Aggiunta Gestione Password di accesso dimenticata con generazione nuova password </w:t>
      </w:r>
      <w:proofErr w:type="gramStart"/>
      <w:r>
        <w:t>ed  invio</w:t>
      </w:r>
      <w:proofErr w:type="gramEnd"/>
    </w:p>
    <w:p w14:paraId="1D90AC11" w14:textId="77777777" w:rsidR="00C221E4" w:rsidRPr="00BC599E" w:rsidRDefault="00C221E4" w:rsidP="00C221E4">
      <w:pPr>
        <w:pStyle w:val="Paragrafoelenco"/>
      </w:pPr>
      <w:r>
        <w:t xml:space="preserve"> e-mail.</w:t>
      </w:r>
    </w:p>
    <w:p w14:paraId="5225CD7C" w14:textId="77777777" w:rsidR="00C221E4" w:rsidRDefault="00C221E4" w:rsidP="00BC599E">
      <w:pPr>
        <w:pStyle w:val="Sottotitolo"/>
      </w:pPr>
    </w:p>
    <w:p w14:paraId="0F48E890" w14:textId="77777777" w:rsidR="00BC599E" w:rsidRDefault="00BC599E" w:rsidP="00BC599E">
      <w:pPr>
        <w:pStyle w:val="Sottotitolo"/>
      </w:pPr>
      <w:r>
        <w:t>Versione1.25 del 24/04/2019</w:t>
      </w:r>
    </w:p>
    <w:p w14:paraId="7B0E9FF8" w14:textId="77777777" w:rsidR="00BC599E" w:rsidRPr="00BC599E" w:rsidRDefault="00BC599E" w:rsidP="000F46A3">
      <w:pPr>
        <w:pStyle w:val="Paragrafoelenco"/>
        <w:numPr>
          <w:ilvl w:val="0"/>
          <w:numId w:val="11"/>
        </w:numPr>
      </w:pPr>
      <w:r>
        <w:t>Aggiunta Gestione Utenti (menù in alto a destra Gestione Utenze/Utenti)</w:t>
      </w:r>
    </w:p>
    <w:p w14:paraId="7B1BEE1E" w14:textId="77777777" w:rsidR="00BC599E" w:rsidRDefault="00BC599E" w:rsidP="00B63DE0">
      <w:pPr>
        <w:pStyle w:val="Sottotitolo"/>
      </w:pPr>
    </w:p>
    <w:p w14:paraId="798AED01" w14:textId="77777777" w:rsidR="00B63DE0" w:rsidRDefault="00B63DE0" w:rsidP="00B63DE0">
      <w:pPr>
        <w:pStyle w:val="Sottotitolo"/>
      </w:pPr>
      <w:r>
        <w:t>Versione1.24 del 22/04/2019</w:t>
      </w:r>
    </w:p>
    <w:p w14:paraId="61B34628" w14:textId="77777777" w:rsidR="00B63DE0" w:rsidRDefault="00B63DE0" w:rsidP="000F46A3">
      <w:pPr>
        <w:pStyle w:val="Paragrafoelenco"/>
        <w:numPr>
          <w:ilvl w:val="0"/>
          <w:numId w:val="10"/>
        </w:numPr>
      </w:pPr>
      <w:r>
        <w:t>Riorganizzazione menù</w:t>
      </w:r>
    </w:p>
    <w:p w14:paraId="3597640B" w14:textId="77777777" w:rsidR="00B63DE0" w:rsidRDefault="00B63DE0" w:rsidP="000F46A3">
      <w:pPr>
        <w:pStyle w:val="Paragrafoelenco"/>
        <w:numPr>
          <w:ilvl w:val="0"/>
          <w:numId w:val="10"/>
        </w:numPr>
      </w:pPr>
      <w:r>
        <w:t>Aggiunta gestione Tabella Qualifiche Personale</w:t>
      </w:r>
    </w:p>
    <w:p w14:paraId="0BE5C8F9" w14:textId="77777777" w:rsidR="00B63DE0" w:rsidRDefault="00B63DE0" w:rsidP="000F46A3">
      <w:pPr>
        <w:pStyle w:val="Paragrafoelenco"/>
        <w:numPr>
          <w:ilvl w:val="0"/>
          <w:numId w:val="10"/>
        </w:numPr>
      </w:pPr>
      <w:r>
        <w:t>Aggiunta gestione Tabella Tipologie Clienti/Fornitori</w:t>
      </w:r>
    </w:p>
    <w:p w14:paraId="095BBD2C" w14:textId="77777777" w:rsidR="00B63DE0" w:rsidRDefault="00B63DE0" w:rsidP="000F46A3">
      <w:pPr>
        <w:pStyle w:val="Paragrafoelenco"/>
        <w:numPr>
          <w:ilvl w:val="0"/>
          <w:numId w:val="10"/>
        </w:numPr>
      </w:pPr>
      <w:r>
        <w:t>Aggiunta gestione Tabella Tipi Protocolli</w:t>
      </w:r>
    </w:p>
    <w:p w14:paraId="1F74E3C1" w14:textId="77777777" w:rsidR="00B63DE0" w:rsidRDefault="00B63DE0" w:rsidP="000F46A3">
      <w:pPr>
        <w:pStyle w:val="Paragrafoelenco"/>
        <w:numPr>
          <w:ilvl w:val="0"/>
          <w:numId w:val="10"/>
        </w:numPr>
      </w:pPr>
      <w:r>
        <w:t>Aggiunta gestione Tabella Tipi Lavorazione</w:t>
      </w:r>
    </w:p>
    <w:p w14:paraId="62522160" w14:textId="77777777" w:rsidR="00B63DE0" w:rsidRDefault="00B63DE0" w:rsidP="000F46A3">
      <w:pPr>
        <w:pStyle w:val="Paragrafoelenco"/>
        <w:numPr>
          <w:ilvl w:val="0"/>
          <w:numId w:val="10"/>
        </w:numPr>
      </w:pPr>
      <w:r>
        <w:t xml:space="preserve">Aggiunti nuovi colori per Intestazione Colonne </w:t>
      </w:r>
      <w:proofErr w:type="spellStart"/>
      <w:r>
        <w:t>agenda</w:t>
      </w:r>
      <w:r w:rsidR="00AD081C">
        <w:t>da</w:t>
      </w:r>
      <w:proofErr w:type="spellEnd"/>
      <w:r w:rsidR="00AD081C">
        <w:t xml:space="preserve"> menù Tabelle/Colonne Agenda</w:t>
      </w:r>
    </w:p>
    <w:p w14:paraId="03D75DE9" w14:textId="77777777" w:rsidR="00B63DE0" w:rsidRDefault="00B63DE0" w:rsidP="000F46A3">
      <w:pPr>
        <w:pStyle w:val="Paragrafoelenco"/>
        <w:numPr>
          <w:ilvl w:val="0"/>
          <w:numId w:val="10"/>
        </w:numPr>
      </w:pPr>
      <w:r>
        <w:t xml:space="preserve">Aggiunta possibilità di ordinare le colonne agenda </w:t>
      </w:r>
      <w:r w:rsidR="00AD081C">
        <w:t xml:space="preserve">da menù Tabelle/Colonne Agenda tramite il nuovo campo Ordinamento </w:t>
      </w:r>
      <w:r>
        <w:t>(</w:t>
      </w:r>
      <w:r w:rsidR="00AD081C">
        <w:t xml:space="preserve">la modifica non è </w:t>
      </w:r>
      <w:r>
        <w:t>ancora visibile dall'agenda)</w:t>
      </w:r>
    </w:p>
    <w:p w14:paraId="783A54AF" w14:textId="77777777" w:rsidR="00AD162E" w:rsidRPr="00B63DE0" w:rsidRDefault="00AD162E" w:rsidP="000F46A3">
      <w:pPr>
        <w:pStyle w:val="Paragrafoelenco"/>
        <w:numPr>
          <w:ilvl w:val="0"/>
          <w:numId w:val="10"/>
        </w:numPr>
      </w:pPr>
      <w:r>
        <w:t>Aggiunti nuovi parametri da Tabelle\Configurazione (GIORNI_PAGAMENTO, BANCA da 01 a 04 e IBAN da 01 a 04)</w:t>
      </w:r>
    </w:p>
    <w:p w14:paraId="70CFC1BF" w14:textId="77777777" w:rsidR="00B63DE0" w:rsidRDefault="00B63DE0" w:rsidP="004F6E8E">
      <w:pPr>
        <w:pStyle w:val="Sottotitolo"/>
      </w:pPr>
    </w:p>
    <w:p w14:paraId="6D48A61C" w14:textId="77777777" w:rsidR="004F6E8E" w:rsidRDefault="004F6E8E" w:rsidP="004F6E8E">
      <w:pPr>
        <w:pStyle w:val="Sottotitolo"/>
      </w:pPr>
      <w:r>
        <w:t>Versione1.23 del 18/04/2019</w:t>
      </w:r>
    </w:p>
    <w:p w14:paraId="17196567" w14:textId="77777777" w:rsidR="004F6E8E" w:rsidRPr="004F6E8E" w:rsidRDefault="004F6E8E" w:rsidP="000F46A3">
      <w:pPr>
        <w:pStyle w:val="Paragrafoelenco"/>
        <w:numPr>
          <w:ilvl w:val="0"/>
          <w:numId w:val="9"/>
        </w:numPr>
      </w:pPr>
      <w:r>
        <w:t xml:space="preserve">Aggiunta pagina di gestione valori di configurazione (es. campi IVA, IBAN, indirizzi </w:t>
      </w:r>
      <w:proofErr w:type="spellStart"/>
      <w:r>
        <w:t>etcetc</w:t>
      </w:r>
      <w:proofErr w:type="spellEnd"/>
      <w:r>
        <w:t>), da menu TABELLE\Gestione Configurazione</w:t>
      </w:r>
    </w:p>
    <w:p w14:paraId="4453E32E" w14:textId="77777777" w:rsidR="004F6E8E" w:rsidRDefault="004F6E8E" w:rsidP="002E631C">
      <w:pPr>
        <w:pStyle w:val="Sottotitolo"/>
      </w:pPr>
    </w:p>
    <w:p w14:paraId="613F2F7B" w14:textId="77777777" w:rsidR="002E631C" w:rsidRDefault="002E631C" w:rsidP="002E631C">
      <w:pPr>
        <w:pStyle w:val="Sottotitolo"/>
      </w:pPr>
      <w:r>
        <w:t>Versione1.22 del 14/04/2019</w:t>
      </w:r>
    </w:p>
    <w:p w14:paraId="500D5E5F" w14:textId="77777777" w:rsidR="002E631C" w:rsidRPr="002E631C" w:rsidRDefault="002E631C" w:rsidP="000F46A3">
      <w:pPr>
        <w:pStyle w:val="Paragrafoelenco"/>
        <w:numPr>
          <w:ilvl w:val="0"/>
          <w:numId w:val="8"/>
        </w:numPr>
      </w:pPr>
      <w:r>
        <w:lastRenderedPageBreak/>
        <w:t>Salvataggio e modifica Note Offerta</w:t>
      </w:r>
    </w:p>
    <w:p w14:paraId="2BEA3070" w14:textId="77777777" w:rsidR="00B63DE0" w:rsidRDefault="00B63DE0" w:rsidP="009A4A07">
      <w:pPr>
        <w:pStyle w:val="Sottotitolo"/>
      </w:pPr>
    </w:p>
    <w:p w14:paraId="52510EEE" w14:textId="77777777" w:rsidR="009A4A07" w:rsidRDefault="009A4A07" w:rsidP="009A4A07">
      <w:pPr>
        <w:pStyle w:val="Sottotitolo"/>
      </w:pPr>
      <w:r>
        <w:t>Versione1.21 del 13/04/2019</w:t>
      </w:r>
    </w:p>
    <w:p w14:paraId="0AB69CED" w14:textId="77777777" w:rsidR="009A4A07" w:rsidRDefault="009A4A07" w:rsidP="000F46A3">
      <w:pPr>
        <w:pStyle w:val="Paragrafoelenco"/>
        <w:numPr>
          <w:ilvl w:val="0"/>
          <w:numId w:val="7"/>
        </w:numPr>
      </w:pPr>
      <w:r>
        <w:t>Pagina protocollo sistemato layout ricerca</w:t>
      </w:r>
    </w:p>
    <w:p w14:paraId="1AAEE91F" w14:textId="77777777" w:rsidR="009A4A07" w:rsidRDefault="009A4A07" w:rsidP="000F46A3">
      <w:pPr>
        <w:pStyle w:val="Paragrafoelenco"/>
        <w:numPr>
          <w:ilvl w:val="0"/>
          <w:numId w:val="7"/>
        </w:numPr>
      </w:pPr>
      <w:r>
        <w:t>Pagina protocollo, in apertura visualizza gli ultimi protocolli automaticamente</w:t>
      </w:r>
    </w:p>
    <w:p w14:paraId="43320681" w14:textId="77777777" w:rsidR="009A4A07" w:rsidRDefault="009A4A07" w:rsidP="000F46A3">
      <w:pPr>
        <w:pStyle w:val="Paragrafoelenco"/>
        <w:numPr>
          <w:ilvl w:val="0"/>
          <w:numId w:val="7"/>
        </w:numPr>
      </w:pPr>
      <w:r>
        <w:t>Iva recuperata da tabella e non più dal singolo articolo</w:t>
      </w:r>
    </w:p>
    <w:p w14:paraId="71305E33" w14:textId="77777777" w:rsidR="009A4A07" w:rsidRPr="009A4A07" w:rsidRDefault="009A4A07" w:rsidP="000F46A3">
      <w:pPr>
        <w:pStyle w:val="Paragrafoelenco"/>
        <w:numPr>
          <w:ilvl w:val="0"/>
          <w:numId w:val="7"/>
        </w:numPr>
      </w:pPr>
      <w:r>
        <w:t xml:space="preserve">Aggiunta immagine </w:t>
      </w:r>
      <w:proofErr w:type="spellStart"/>
      <w:r>
        <w:t>footer</w:t>
      </w:r>
      <w:proofErr w:type="spellEnd"/>
      <w:r>
        <w:t xml:space="preserve"> riepilogo offerta</w:t>
      </w:r>
    </w:p>
    <w:p w14:paraId="679AB479" w14:textId="77777777" w:rsidR="009A4A07" w:rsidRDefault="009A4A07" w:rsidP="00A05112">
      <w:pPr>
        <w:pStyle w:val="Sottotitolo"/>
      </w:pPr>
    </w:p>
    <w:p w14:paraId="350A802B" w14:textId="77777777" w:rsidR="00A05112" w:rsidRDefault="00A05112" w:rsidP="00A05112">
      <w:pPr>
        <w:pStyle w:val="Sottotitolo"/>
      </w:pPr>
      <w:r>
        <w:t>Versione1.20 del 11/04/2019</w:t>
      </w:r>
    </w:p>
    <w:p w14:paraId="6EE3AEE9" w14:textId="77777777" w:rsidR="00A05112" w:rsidRDefault="00A05112" w:rsidP="000F46A3">
      <w:pPr>
        <w:pStyle w:val="Paragrafoelenco"/>
        <w:numPr>
          <w:ilvl w:val="0"/>
          <w:numId w:val="6"/>
        </w:numPr>
      </w:pPr>
      <w:r>
        <w:t>Pagina Offerta, risolto malfunzionamento ordinamento articoli</w:t>
      </w:r>
    </w:p>
    <w:p w14:paraId="2FBA10D0" w14:textId="77777777" w:rsidR="00A05112" w:rsidRDefault="00A05112" w:rsidP="000F46A3">
      <w:pPr>
        <w:pStyle w:val="Paragrafoelenco"/>
        <w:numPr>
          <w:ilvl w:val="0"/>
          <w:numId w:val="6"/>
        </w:numPr>
      </w:pPr>
      <w:r>
        <w:t xml:space="preserve">Popolato </w:t>
      </w:r>
      <w:proofErr w:type="spellStart"/>
      <w:r>
        <w:t>footer</w:t>
      </w:r>
      <w:proofErr w:type="spellEnd"/>
      <w:r>
        <w:t xml:space="preserve"> riepilogo offerta con i dati del cliente</w:t>
      </w:r>
    </w:p>
    <w:p w14:paraId="1023D242" w14:textId="77777777" w:rsidR="00A05112" w:rsidRDefault="00A05112" w:rsidP="000F46A3">
      <w:pPr>
        <w:pStyle w:val="Paragrafoelenco"/>
        <w:numPr>
          <w:ilvl w:val="0"/>
          <w:numId w:val="6"/>
        </w:numPr>
      </w:pPr>
      <w:r>
        <w:t>Pagina Protocollo, aggiunto campo di ricerca "Lavorazione"</w:t>
      </w:r>
    </w:p>
    <w:p w14:paraId="4945E785" w14:textId="77777777" w:rsidR="00A05112" w:rsidRPr="00A05112" w:rsidRDefault="00A05112" w:rsidP="000F46A3">
      <w:pPr>
        <w:pStyle w:val="Paragrafoelenco"/>
        <w:numPr>
          <w:ilvl w:val="0"/>
          <w:numId w:val="6"/>
        </w:numPr>
      </w:pPr>
      <w:r>
        <w:t>Pagina Protocollo, aggiunta selezione con calendari a scomparsa sui campi Data</w:t>
      </w:r>
    </w:p>
    <w:p w14:paraId="19CFC657" w14:textId="77777777" w:rsidR="00E355E1" w:rsidRDefault="00E355E1" w:rsidP="007E3928">
      <w:pPr>
        <w:pStyle w:val="Sottotitolo"/>
      </w:pPr>
    </w:p>
    <w:p w14:paraId="52F8B618" w14:textId="77777777" w:rsidR="000F697A" w:rsidRDefault="000F697A" w:rsidP="000F697A">
      <w:pPr>
        <w:pStyle w:val="Sottotitolo"/>
      </w:pPr>
      <w:r>
        <w:t>Versione1.19 del 09/04/2019</w:t>
      </w:r>
    </w:p>
    <w:p w14:paraId="2A6EA34B" w14:textId="77777777" w:rsidR="000F697A" w:rsidRPr="000F697A" w:rsidRDefault="000F697A" w:rsidP="000F46A3">
      <w:pPr>
        <w:pStyle w:val="Paragrafoelenco"/>
        <w:numPr>
          <w:ilvl w:val="0"/>
          <w:numId w:val="5"/>
        </w:numPr>
      </w:pPr>
      <w:r w:rsidRPr="000F697A">
        <w:t>correzione bug tender: modificando un evento che conteneva uno o più tender il salvataggio falliva perché i tender risultavano già impiegati; </w:t>
      </w:r>
    </w:p>
    <w:p w14:paraId="717B2F49" w14:textId="77777777" w:rsidR="000F697A" w:rsidRPr="000F697A" w:rsidRDefault="000F697A" w:rsidP="000F46A3">
      <w:pPr>
        <w:pStyle w:val="Paragrafoelenco"/>
        <w:numPr>
          <w:ilvl w:val="0"/>
          <w:numId w:val="5"/>
        </w:numPr>
      </w:pPr>
      <w:r w:rsidRPr="000F697A">
        <w:t>layout offerta: aumento altezza articoli e sistemazione popup;</w:t>
      </w:r>
    </w:p>
    <w:p w14:paraId="1DD208D2" w14:textId="77777777" w:rsidR="000F697A" w:rsidRPr="000F697A" w:rsidRDefault="000F697A" w:rsidP="000F46A3">
      <w:pPr>
        <w:pStyle w:val="Paragrafoelenco"/>
        <w:numPr>
          <w:ilvl w:val="0"/>
          <w:numId w:val="5"/>
        </w:numPr>
      </w:pPr>
      <w:r w:rsidRPr="000F697A">
        <w:t>ordinamento articoli in base a prezzo; </w:t>
      </w:r>
    </w:p>
    <w:p w14:paraId="1DA91929" w14:textId="77777777" w:rsidR="000F697A" w:rsidRPr="000F697A" w:rsidRDefault="000F697A" w:rsidP="000F46A3">
      <w:pPr>
        <w:pStyle w:val="Paragrafoelenco"/>
        <w:numPr>
          <w:ilvl w:val="0"/>
          <w:numId w:val="5"/>
        </w:numPr>
      </w:pPr>
      <w:r w:rsidRPr="000F697A">
        <w:t>descrizione corta e lunga nelle prime due colonne del riepilogo e della stampa;</w:t>
      </w:r>
    </w:p>
    <w:p w14:paraId="7B370E8F" w14:textId="77777777" w:rsidR="000F697A" w:rsidRPr="000F697A" w:rsidRDefault="000F697A" w:rsidP="000F46A3">
      <w:pPr>
        <w:pStyle w:val="Paragrafoelenco"/>
        <w:numPr>
          <w:ilvl w:val="0"/>
          <w:numId w:val="5"/>
        </w:numPr>
      </w:pPr>
      <w:r w:rsidRPr="000F697A">
        <w:t>salvataggio automatico offerta in fase di visualizzazione riepilogo (allo scopo di generare un protocollo);</w:t>
      </w:r>
    </w:p>
    <w:p w14:paraId="0A368DE5" w14:textId="77777777" w:rsidR="000F697A" w:rsidRPr="000F697A" w:rsidRDefault="000F697A" w:rsidP="000F46A3">
      <w:pPr>
        <w:pStyle w:val="Paragrafoelenco"/>
        <w:numPr>
          <w:ilvl w:val="0"/>
          <w:numId w:val="5"/>
        </w:numPr>
      </w:pPr>
      <w:r w:rsidRPr="000F697A">
        <w:t>formattazione importi con separatore migliaia;</w:t>
      </w:r>
    </w:p>
    <w:p w14:paraId="69EE4D1A" w14:textId="77777777" w:rsidR="000F697A" w:rsidRPr="000F697A" w:rsidRDefault="000F697A" w:rsidP="000F46A3">
      <w:pPr>
        <w:pStyle w:val="Paragrafoelenco"/>
        <w:numPr>
          <w:ilvl w:val="0"/>
          <w:numId w:val="5"/>
        </w:numPr>
      </w:pPr>
      <w:r w:rsidRPr="000F697A">
        <w:t>creazione e salvataggio pdf in fase di salvataggio offerta; </w:t>
      </w:r>
    </w:p>
    <w:p w14:paraId="7610C026" w14:textId="77777777" w:rsidR="000F697A" w:rsidRDefault="000F697A" w:rsidP="000F46A3">
      <w:pPr>
        <w:pStyle w:val="Paragrafoelenco"/>
        <w:numPr>
          <w:ilvl w:val="0"/>
          <w:numId w:val="5"/>
        </w:numPr>
      </w:pPr>
      <w:r w:rsidRPr="000F697A">
        <w:t>nome file pdf: Offerta_&lt;numero lavorazione&gt;</w:t>
      </w:r>
    </w:p>
    <w:p w14:paraId="7BA86C9C" w14:textId="77777777" w:rsidR="000F697A" w:rsidRPr="000F697A" w:rsidRDefault="000F697A" w:rsidP="000F46A3">
      <w:pPr>
        <w:pStyle w:val="Paragrafoelenco"/>
        <w:numPr>
          <w:ilvl w:val="0"/>
          <w:numId w:val="5"/>
        </w:numPr>
      </w:pPr>
      <w:r w:rsidRPr="000F697A">
        <w:t>in fase di creazione/modifica evento non è più possibile passare da un sottotipo risorsa ad un altro </w:t>
      </w:r>
    </w:p>
    <w:p w14:paraId="075B91CA" w14:textId="77777777" w:rsidR="000F697A" w:rsidRPr="000F697A" w:rsidRDefault="000F697A" w:rsidP="000F697A">
      <w:pPr>
        <w:pStyle w:val="Paragrafoelenco"/>
      </w:pPr>
      <w:r w:rsidRPr="000F697A">
        <w:t>Es. se sto creando un evento per un dipendente non visualizzerò più nell'elenco le tipologie regie o extra; se sto creando un evento per regie o extra non visualizzerò più i dipendenti.</w:t>
      </w:r>
    </w:p>
    <w:p w14:paraId="5EF4A243" w14:textId="77777777" w:rsidR="000F697A" w:rsidRDefault="000F697A" w:rsidP="000F46A3">
      <w:pPr>
        <w:pStyle w:val="Paragrafoelenco"/>
        <w:numPr>
          <w:ilvl w:val="0"/>
          <w:numId w:val="5"/>
        </w:numPr>
      </w:pPr>
      <w:r>
        <w:t xml:space="preserve">Aggiustamenti layout Pagina Articoli </w:t>
      </w:r>
    </w:p>
    <w:p w14:paraId="6A01C0CD" w14:textId="77777777" w:rsidR="000F697A" w:rsidRPr="000F697A" w:rsidRDefault="000F697A" w:rsidP="000F46A3">
      <w:pPr>
        <w:pStyle w:val="Paragrafoelenco"/>
        <w:numPr>
          <w:ilvl w:val="0"/>
          <w:numId w:val="5"/>
        </w:numPr>
      </w:pPr>
      <w:r>
        <w:t>Aggiustamento nomi campi Pagina Protocolli</w:t>
      </w:r>
    </w:p>
    <w:p w14:paraId="604E57DB" w14:textId="77777777" w:rsidR="000F697A" w:rsidRDefault="000F697A" w:rsidP="00411168">
      <w:pPr>
        <w:pStyle w:val="Sottotitolo"/>
      </w:pPr>
    </w:p>
    <w:p w14:paraId="388D4F2A" w14:textId="77777777" w:rsidR="00411168" w:rsidRDefault="00411168" w:rsidP="00411168">
      <w:pPr>
        <w:pStyle w:val="Sottotitolo"/>
      </w:pPr>
      <w:r>
        <w:t>Versione1.18 del 07/04/2019</w:t>
      </w:r>
    </w:p>
    <w:p w14:paraId="2022D999" w14:textId="77777777" w:rsidR="00411168" w:rsidRDefault="00411168" w:rsidP="000F46A3">
      <w:pPr>
        <w:pStyle w:val="Paragrafoelenco"/>
        <w:numPr>
          <w:ilvl w:val="0"/>
          <w:numId w:val="5"/>
        </w:numPr>
      </w:pPr>
      <w:r>
        <w:t>Aggiunti campi Data Inizio Lavorazione e Produzione alla tabella Protocollo</w:t>
      </w:r>
    </w:p>
    <w:p w14:paraId="7402862A" w14:textId="77777777" w:rsidR="00411168" w:rsidRDefault="00411168" w:rsidP="000F46A3">
      <w:pPr>
        <w:pStyle w:val="Paragrafoelenco"/>
        <w:numPr>
          <w:ilvl w:val="0"/>
          <w:numId w:val="5"/>
        </w:numPr>
      </w:pPr>
      <w:r>
        <w:t>Aggiunti campi ricerca Genere Gruppo e Sottogruppo alla pagina Articoli</w:t>
      </w:r>
    </w:p>
    <w:p w14:paraId="1FE1F351" w14:textId="77777777" w:rsidR="00411168" w:rsidRDefault="00411168" w:rsidP="000F46A3">
      <w:pPr>
        <w:pStyle w:val="Paragrafoelenco"/>
        <w:numPr>
          <w:ilvl w:val="0"/>
          <w:numId w:val="5"/>
        </w:numPr>
      </w:pPr>
      <w:r>
        <w:t>Aumentata altezza Descrizione Lunga in pagina Articoli</w:t>
      </w:r>
    </w:p>
    <w:p w14:paraId="3A404038" w14:textId="77777777" w:rsidR="00411168" w:rsidRDefault="00411168" w:rsidP="000F46A3">
      <w:pPr>
        <w:pStyle w:val="Paragrafoelenco"/>
        <w:numPr>
          <w:ilvl w:val="0"/>
          <w:numId w:val="5"/>
        </w:numPr>
      </w:pPr>
      <w:r>
        <w:t>Invertito ordine Descrizione Breve - Descrizione Lunga in tutte le schermate degli Articoli</w:t>
      </w:r>
    </w:p>
    <w:p w14:paraId="4DEC7D5C" w14:textId="77777777" w:rsidR="00411168" w:rsidRDefault="00411168" w:rsidP="000F46A3">
      <w:pPr>
        <w:pStyle w:val="Paragrafoelenco"/>
        <w:numPr>
          <w:ilvl w:val="0"/>
          <w:numId w:val="5"/>
        </w:numPr>
      </w:pPr>
      <w:r>
        <w:t>Aggiunto campo descrizione agli Articoli Associati</w:t>
      </w:r>
    </w:p>
    <w:p w14:paraId="0492042C" w14:textId="77777777" w:rsidR="00411168" w:rsidRDefault="00411168" w:rsidP="000F46A3">
      <w:pPr>
        <w:pStyle w:val="Paragrafoelenco"/>
        <w:numPr>
          <w:ilvl w:val="0"/>
          <w:numId w:val="5"/>
        </w:numPr>
      </w:pPr>
      <w:r>
        <w:t>Aggiunta ricerca Codice Lavorazione dalla tabella Agenda su pagina Protocollo</w:t>
      </w:r>
    </w:p>
    <w:p w14:paraId="70B6C5FA" w14:textId="77777777" w:rsidR="00411168" w:rsidRPr="00411168" w:rsidRDefault="00411168" w:rsidP="00411168"/>
    <w:p w14:paraId="2ED5F84A" w14:textId="77777777" w:rsidR="007E3928" w:rsidRDefault="007E3928" w:rsidP="007E3928">
      <w:pPr>
        <w:pStyle w:val="Sottotitolo"/>
      </w:pPr>
      <w:r>
        <w:lastRenderedPageBreak/>
        <w:t>Versione1.17 del 01/04/2019</w:t>
      </w:r>
    </w:p>
    <w:p w14:paraId="61A2FB15" w14:textId="77777777" w:rsidR="00122767" w:rsidRDefault="007E3928" w:rsidP="000F46A3">
      <w:pPr>
        <w:pStyle w:val="Paragrafoelenco"/>
        <w:numPr>
          <w:ilvl w:val="0"/>
          <w:numId w:val="4"/>
        </w:numPr>
      </w:pPr>
      <w:r>
        <w:t>Modificata grafica Tab Offerta</w:t>
      </w:r>
    </w:p>
    <w:p w14:paraId="44874A6B" w14:textId="77777777" w:rsidR="007E3928" w:rsidRDefault="007E3928" w:rsidP="000F46A3">
      <w:pPr>
        <w:pStyle w:val="Paragrafoelenco"/>
        <w:numPr>
          <w:ilvl w:val="0"/>
          <w:numId w:val="4"/>
        </w:numPr>
      </w:pPr>
      <w:r>
        <w:t>Campi Produzione e Luogo modificabili su evento in fase di Offerta</w:t>
      </w:r>
    </w:p>
    <w:p w14:paraId="153EB308" w14:textId="77777777" w:rsidR="00B63DE0" w:rsidRDefault="00B63DE0" w:rsidP="00E042FE">
      <w:pPr>
        <w:pStyle w:val="Sottotitolo"/>
      </w:pPr>
    </w:p>
    <w:p w14:paraId="2166EA50" w14:textId="77777777" w:rsidR="00E042FE" w:rsidRDefault="00E042FE" w:rsidP="00E042FE">
      <w:pPr>
        <w:pStyle w:val="Sottotitolo"/>
      </w:pPr>
      <w:r>
        <w:t>Versione1.16 del 30/03/2019</w:t>
      </w:r>
    </w:p>
    <w:p w14:paraId="0437BF94" w14:textId="77777777" w:rsidR="00E042FE" w:rsidRDefault="00E042FE" w:rsidP="000F46A3">
      <w:pPr>
        <w:pStyle w:val="Paragrafoelenco"/>
        <w:numPr>
          <w:ilvl w:val="0"/>
          <w:numId w:val="3"/>
        </w:numPr>
      </w:pPr>
      <w:r>
        <w:t>Gestione concorrenza uso Tender (non è possibile utilizzare lo stesso tendere su più eventi nello stesso giorno)</w:t>
      </w:r>
    </w:p>
    <w:p w14:paraId="69BD534D" w14:textId="77777777" w:rsidR="00E042FE" w:rsidRDefault="00E042FE" w:rsidP="000F46A3">
      <w:pPr>
        <w:pStyle w:val="Paragrafoelenco"/>
        <w:numPr>
          <w:ilvl w:val="0"/>
          <w:numId w:val="3"/>
        </w:numPr>
      </w:pPr>
      <w:r>
        <w:t>Validazione dei campi appuntamento prima della trasformazione in Offerta (prima era possibile passare in stato Offerta senza valorizzarli).</w:t>
      </w:r>
    </w:p>
    <w:p w14:paraId="1F319634" w14:textId="77777777" w:rsidR="00B63DE0" w:rsidRDefault="00B63DE0" w:rsidP="00550239">
      <w:pPr>
        <w:pStyle w:val="Sottotitolo"/>
      </w:pPr>
    </w:p>
    <w:p w14:paraId="4C5C0B94" w14:textId="77777777" w:rsidR="00550239" w:rsidRDefault="00550239" w:rsidP="00550239">
      <w:pPr>
        <w:pStyle w:val="Sottotitolo"/>
      </w:pPr>
      <w:r>
        <w:t>Versione1.15 del 28/03/2019</w:t>
      </w:r>
    </w:p>
    <w:p w14:paraId="0234F992" w14:textId="77777777" w:rsidR="00550239" w:rsidRDefault="00550239" w:rsidP="000F46A3">
      <w:pPr>
        <w:pStyle w:val="Paragrafoelenco"/>
        <w:numPr>
          <w:ilvl w:val="0"/>
          <w:numId w:val="3"/>
        </w:numPr>
      </w:pPr>
      <w:r>
        <w:t>Campo nota ingrandito su Agenda</w:t>
      </w:r>
    </w:p>
    <w:p w14:paraId="4557107C" w14:textId="77777777" w:rsidR="00550239" w:rsidRDefault="00550239" w:rsidP="000F46A3">
      <w:pPr>
        <w:pStyle w:val="Paragrafoelenco"/>
        <w:numPr>
          <w:ilvl w:val="0"/>
          <w:numId w:val="3"/>
        </w:numPr>
      </w:pPr>
      <w:r>
        <w:t>Disabilitata eliminazione da tab appuntamento se evento in stato di offerta</w:t>
      </w:r>
    </w:p>
    <w:p w14:paraId="3820329A" w14:textId="77777777" w:rsidR="00550239" w:rsidRDefault="00550239" w:rsidP="000F46A3">
      <w:pPr>
        <w:pStyle w:val="Paragrafoelenco"/>
        <w:numPr>
          <w:ilvl w:val="0"/>
          <w:numId w:val="3"/>
        </w:numPr>
      </w:pPr>
      <w:r>
        <w:t>Risolto problema stampa PDF da Chrome</w:t>
      </w:r>
    </w:p>
    <w:p w14:paraId="46420859" w14:textId="77777777" w:rsidR="00B63DE0" w:rsidRDefault="00B63DE0" w:rsidP="00FB004E">
      <w:pPr>
        <w:pStyle w:val="Sottotitolo"/>
      </w:pPr>
    </w:p>
    <w:p w14:paraId="6E472654" w14:textId="77777777" w:rsidR="00FB004E" w:rsidRDefault="00FB004E" w:rsidP="00FB004E">
      <w:pPr>
        <w:pStyle w:val="Sottotitolo"/>
      </w:pPr>
      <w:r>
        <w:t>Versione1.14 del 2</w:t>
      </w:r>
      <w:r w:rsidR="006644B1">
        <w:t>7</w:t>
      </w:r>
      <w:r>
        <w:t>/03/2019</w:t>
      </w:r>
    </w:p>
    <w:p w14:paraId="3A966937" w14:textId="77777777" w:rsidR="00FB004E" w:rsidRDefault="00FB004E" w:rsidP="000F46A3">
      <w:pPr>
        <w:pStyle w:val="Paragrafoelenco"/>
        <w:numPr>
          <w:ilvl w:val="0"/>
          <w:numId w:val="3"/>
        </w:numPr>
      </w:pPr>
      <w:r>
        <w:t>Aggiunta gestione Protocolli (Menù --&gt; Protocolli)</w:t>
      </w:r>
      <w:r w:rsidR="00AB5A12">
        <w:t xml:space="preserve"> (</w:t>
      </w:r>
      <w:r w:rsidR="00AB5A12" w:rsidRPr="00AB5A12">
        <w:rPr>
          <w:b/>
          <w:color w:val="FF0000"/>
        </w:rPr>
        <w:t>da completare</w:t>
      </w:r>
      <w:r w:rsidR="00AB5A12">
        <w:t>)</w:t>
      </w:r>
    </w:p>
    <w:p w14:paraId="374F30D5" w14:textId="77777777" w:rsidR="00FB004E" w:rsidRDefault="00FB004E" w:rsidP="000F46A3">
      <w:pPr>
        <w:pStyle w:val="Paragrafoelenco"/>
        <w:numPr>
          <w:ilvl w:val="0"/>
          <w:numId w:val="3"/>
        </w:numPr>
      </w:pPr>
      <w:r>
        <w:t>Aggiunto campo IBAN alla tabella COLLABORATORI</w:t>
      </w:r>
    </w:p>
    <w:p w14:paraId="74112AA6" w14:textId="77777777" w:rsidR="00A03CD9" w:rsidRDefault="00A03CD9" w:rsidP="000F46A3">
      <w:pPr>
        <w:pStyle w:val="Paragrafoelenco"/>
        <w:numPr>
          <w:ilvl w:val="0"/>
          <w:numId w:val="3"/>
        </w:numPr>
      </w:pPr>
      <w:r>
        <w:t>Aggiustamenti layout verticale offerta e appuntamento da agenda</w:t>
      </w:r>
    </w:p>
    <w:p w14:paraId="519E2940" w14:textId="77777777" w:rsidR="00B63DE0" w:rsidRDefault="00B63DE0" w:rsidP="006E4748">
      <w:pPr>
        <w:pStyle w:val="Sottotitolo"/>
      </w:pPr>
    </w:p>
    <w:p w14:paraId="3BA15B56" w14:textId="77777777" w:rsidR="006E4748" w:rsidRDefault="006E4748" w:rsidP="006E4748">
      <w:pPr>
        <w:pStyle w:val="Sottotitolo"/>
      </w:pPr>
      <w:r>
        <w:t>Versione1.13 del 25/03/2019</w:t>
      </w:r>
    </w:p>
    <w:p w14:paraId="3839B8FA" w14:textId="77777777" w:rsidR="006E4748" w:rsidRDefault="006E4748" w:rsidP="000F46A3">
      <w:pPr>
        <w:pStyle w:val="Paragrafoelenco"/>
        <w:numPr>
          <w:ilvl w:val="0"/>
          <w:numId w:val="2"/>
        </w:numPr>
      </w:pPr>
      <w:r>
        <w:t>Aggiunta informazione Tender su Anteprima lavorazione popup</w:t>
      </w:r>
    </w:p>
    <w:p w14:paraId="197A1448" w14:textId="77777777" w:rsidR="006E4748" w:rsidRPr="006E4748" w:rsidRDefault="006E4748" w:rsidP="000F46A3">
      <w:pPr>
        <w:pStyle w:val="Paragrafoelenco"/>
        <w:numPr>
          <w:ilvl w:val="0"/>
          <w:numId w:val="2"/>
        </w:numPr>
      </w:pPr>
      <w:r>
        <w:t>Disposizione in verticale e allineamento a destra delle pagine popup di Appuntamento e Offerta</w:t>
      </w:r>
    </w:p>
    <w:p w14:paraId="7B68D03D" w14:textId="77777777" w:rsidR="00F26B40" w:rsidRDefault="00F26B40" w:rsidP="00F26B40">
      <w:pPr>
        <w:pStyle w:val="Sottotitolo"/>
      </w:pPr>
      <w:r>
        <w:t>Versione1.12 del 24/03/2019</w:t>
      </w:r>
    </w:p>
    <w:p w14:paraId="7F09BC4D" w14:textId="77777777" w:rsidR="00A91372" w:rsidRDefault="00A91372" w:rsidP="00F26B40">
      <w:pPr>
        <w:pStyle w:val="Paragrafoelenco"/>
        <w:numPr>
          <w:ilvl w:val="0"/>
          <w:numId w:val="1"/>
        </w:numPr>
      </w:pPr>
      <w:r>
        <w:t>Aggiunta creazione protocollo dopo salvataggio offerta.</w:t>
      </w:r>
    </w:p>
    <w:p w14:paraId="3389D7D3" w14:textId="77777777" w:rsidR="00F26B40" w:rsidRDefault="00F26B40" w:rsidP="00F26B40">
      <w:pPr>
        <w:pStyle w:val="Paragrafoelenco"/>
        <w:numPr>
          <w:ilvl w:val="0"/>
          <w:numId w:val="1"/>
        </w:numPr>
      </w:pPr>
      <w:r>
        <w:t>Aggiunta Stampa Riepilogo</w:t>
      </w:r>
      <w:r w:rsidR="00A91372">
        <w:t xml:space="preserve"> offerta</w:t>
      </w:r>
      <w:r>
        <w:t xml:space="preserve"> su PDF</w:t>
      </w:r>
    </w:p>
    <w:p w14:paraId="4A298B40" w14:textId="77777777" w:rsidR="00F26B40" w:rsidRPr="00F26B40" w:rsidRDefault="00F26B40" w:rsidP="00F26B40">
      <w:pPr>
        <w:pStyle w:val="Paragrafoelenco"/>
        <w:numPr>
          <w:ilvl w:val="0"/>
          <w:numId w:val="1"/>
        </w:numPr>
      </w:pPr>
      <w:r>
        <w:t>Aggiunto documento di Stato Avanzamento Lavori, scaricabile cliccando sulla versione del programma in alto.</w:t>
      </w:r>
    </w:p>
    <w:sectPr w:rsidR="00F26B40" w:rsidRPr="00F26B40" w:rsidSect="007F760E">
      <w:headerReference w:type="even" r:id="rId8"/>
      <w:headerReference w:type="default" r:id="rId9"/>
      <w:headerReference w:type="firs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4816B" w14:textId="77777777" w:rsidR="00ED55CD" w:rsidRDefault="00ED55CD" w:rsidP="00C651CB">
      <w:pPr>
        <w:spacing w:after="0" w:line="240" w:lineRule="auto"/>
      </w:pPr>
      <w:r>
        <w:separator/>
      </w:r>
    </w:p>
  </w:endnote>
  <w:endnote w:type="continuationSeparator" w:id="0">
    <w:p w14:paraId="40C66E51" w14:textId="77777777" w:rsidR="00ED55CD" w:rsidRDefault="00ED55CD" w:rsidP="00C65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D7743" w14:textId="77777777" w:rsidR="00ED55CD" w:rsidRDefault="00ED55CD" w:rsidP="00C651CB">
      <w:pPr>
        <w:spacing w:after="0" w:line="240" w:lineRule="auto"/>
      </w:pPr>
      <w:r>
        <w:separator/>
      </w:r>
    </w:p>
  </w:footnote>
  <w:footnote w:type="continuationSeparator" w:id="0">
    <w:p w14:paraId="6E1CFE9C" w14:textId="77777777" w:rsidR="00ED55CD" w:rsidRDefault="00ED55CD" w:rsidP="00C65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60CED" w14:textId="77777777" w:rsidR="000C076B" w:rsidRDefault="000C076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04B7" w14:textId="77777777" w:rsidR="00A75C36" w:rsidRDefault="00A75C36" w:rsidP="00C651CB">
    <w:pPr>
      <w:pStyle w:val="Titolo2"/>
      <w:jc w:val="center"/>
    </w:pPr>
    <w:r>
      <w:rPr>
        <w:noProof/>
        <w:lang w:eastAsia="it-IT"/>
      </w:rPr>
      <w:drawing>
        <wp:anchor distT="0" distB="0" distL="114300" distR="114300" simplePos="0" relativeHeight="251658240" behindDoc="0" locked="0" layoutInCell="1" allowOverlap="1" wp14:anchorId="3E507424" wp14:editId="2F8450DC">
          <wp:simplePos x="0" y="0"/>
          <wp:positionH relativeFrom="column">
            <wp:posOffset>-672465</wp:posOffset>
          </wp:positionH>
          <wp:positionV relativeFrom="paragraph">
            <wp:posOffset>-411480</wp:posOffset>
          </wp:positionV>
          <wp:extent cx="1257300" cy="933450"/>
          <wp:effectExtent l="0" t="0" r="0" b="0"/>
          <wp:wrapNone/>
          <wp:docPr id="1" name="Immagine 0" descr="logoVS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S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933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STATO AVANZAMENTO LAVORI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EDC75" w14:textId="77777777" w:rsidR="000C076B" w:rsidRDefault="000C076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FBA"/>
    <w:multiLevelType w:val="hybridMultilevel"/>
    <w:tmpl w:val="F6D26E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B4322"/>
    <w:multiLevelType w:val="hybridMultilevel"/>
    <w:tmpl w:val="402E80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06FC2"/>
    <w:multiLevelType w:val="hybridMultilevel"/>
    <w:tmpl w:val="4F54BF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E47CC"/>
    <w:multiLevelType w:val="hybridMultilevel"/>
    <w:tmpl w:val="3ECC9A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C445E"/>
    <w:multiLevelType w:val="hybridMultilevel"/>
    <w:tmpl w:val="D59A10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60280"/>
    <w:multiLevelType w:val="hybridMultilevel"/>
    <w:tmpl w:val="457069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F2D98"/>
    <w:multiLevelType w:val="hybridMultilevel"/>
    <w:tmpl w:val="B40A88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662973"/>
    <w:multiLevelType w:val="hybridMultilevel"/>
    <w:tmpl w:val="C30EA3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26296"/>
    <w:multiLevelType w:val="hybridMultilevel"/>
    <w:tmpl w:val="AD4832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733F2"/>
    <w:multiLevelType w:val="hybridMultilevel"/>
    <w:tmpl w:val="2A5A27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E20CF5"/>
    <w:multiLevelType w:val="hybridMultilevel"/>
    <w:tmpl w:val="86D4E4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95C79"/>
    <w:multiLevelType w:val="hybridMultilevel"/>
    <w:tmpl w:val="C4FC95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506B5"/>
    <w:multiLevelType w:val="hybridMultilevel"/>
    <w:tmpl w:val="E3421B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D3EC7"/>
    <w:multiLevelType w:val="hybridMultilevel"/>
    <w:tmpl w:val="465245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F84039"/>
    <w:multiLevelType w:val="hybridMultilevel"/>
    <w:tmpl w:val="F964FC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C40B0"/>
    <w:multiLevelType w:val="hybridMultilevel"/>
    <w:tmpl w:val="C6EA80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3438D"/>
    <w:multiLevelType w:val="hybridMultilevel"/>
    <w:tmpl w:val="9566E1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02416C"/>
    <w:multiLevelType w:val="hybridMultilevel"/>
    <w:tmpl w:val="08CE02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182CB2"/>
    <w:multiLevelType w:val="hybridMultilevel"/>
    <w:tmpl w:val="BC3A90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784626"/>
    <w:multiLevelType w:val="hybridMultilevel"/>
    <w:tmpl w:val="A1861E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461F20"/>
    <w:multiLevelType w:val="hybridMultilevel"/>
    <w:tmpl w:val="6F0222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00DDB"/>
    <w:multiLevelType w:val="hybridMultilevel"/>
    <w:tmpl w:val="789C9C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A94591"/>
    <w:multiLevelType w:val="hybridMultilevel"/>
    <w:tmpl w:val="1FE637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4B18C7"/>
    <w:multiLevelType w:val="hybridMultilevel"/>
    <w:tmpl w:val="863670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C617E9"/>
    <w:multiLevelType w:val="hybridMultilevel"/>
    <w:tmpl w:val="D0BE9C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2D4560"/>
    <w:multiLevelType w:val="hybridMultilevel"/>
    <w:tmpl w:val="6CDA66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F1724A"/>
    <w:multiLevelType w:val="hybridMultilevel"/>
    <w:tmpl w:val="89BC6B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C125AB"/>
    <w:multiLevelType w:val="hybridMultilevel"/>
    <w:tmpl w:val="A16C38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762D3D"/>
    <w:multiLevelType w:val="hybridMultilevel"/>
    <w:tmpl w:val="722C9B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0B11BA"/>
    <w:multiLevelType w:val="hybridMultilevel"/>
    <w:tmpl w:val="60B09F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575E03"/>
    <w:multiLevelType w:val="hybridMultilevel"/>
    <w:tmpl w:val="E8942C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5018CF"/>
    <w:multiLevelType w:val="hybridMultilevel"/>
    <w:tmpl w:val="E8A493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61265A"/>
    <w:multiLevelType w:val="hybridMultilevel"/>
    <w:tmpl w:val="26B2D1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33315C"/>
    <w:multiLevelType w:val="hybridMultilevel"/>
    <w:tmpl w:val="8CBED7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4E75C0"/>
    <w:multiLevelType w:val="hybridMultilevel"/>
    <w:tmpl w:val="125EE1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344B23"/>
    <w:multiLevelType w:val="hybridMultilevel"/>
    <w:tmpl w:val="645484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7C2980"/>
    <w:multiLevelType w:val="hybridMultilevel"/>
    <w:tmpl w:val="BC582F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C0566E"/>
    <w:multiLevelType w:val="hybridMultilevel"/>
    <w:tmpl w:val="1EC27E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FF292B"/>
    <w:multiLevelType w:val="hybridMultilevel"/>
    <w:tmpl w:val="FD5A1D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9208A5"/>
    <w:multiLevelType w:val="hybridMultilevel"/>
    <w:tmpl w:val="A7422C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1310BC"/>
    <w:multiLevelType w:val="hybridMultilevel"/>
    <w:tmpl w:val="71E852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031567"/>
    <w:multiLevelType w:val="hybridMultilevel"/>
    <w:tmpl w:val="8D16E9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637672"/>
    <w:multiLevelType w:val="hybridMultilevel"/>
    <w:tmpl w:val="98A22A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2A5527C"/>
    <w:multiLevelType w:val="hybridMultilevel"/>
    <w:tmpl w:val="5568C8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6746EF"/>
    <w:multiLevelType w:val="hybridMultilevel"/>
    <w:tmpl w:val="E07CB8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BF0A1D"/>
    <w:multiLevelType w:val="hybridMultilevel"/>
    <w:tmpl w:val="438E05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EA70B1"/>
    <w:multiLevelType w:val="hybridMultilevel"/>
    <w:tmpl w:val="18E425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6E0C7C"/>
    <w:multiLevelType w:val="hybridMultilevel"/>
    <w:tmpl w:val="49DCDC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9E29D3"/>
    <w:multiLevelType w:val="hybridMultilevel"/>
    <w:tmpl w:val="9F18EA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4934C4"/>
    <w:multiLevelType w:val="hybridMultilevel"/>
    <w:tmpl w:val="07905F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7C3736"/>
    <w:multiLevelType w:val="hybridMultilevel"/>
    <w:tmpl w:val="9EBAB1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7C0249"/>
    <w:multiLevelType w:val="hybridMultilevel"/>
    <w:tmpl w:val="B7F0EF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E3637D"/>
    <w:multiLevelType w:val="hybridMultilevel"/>
    <w:tmpl w:val="16041B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FA7A4B"/>
    <w:multiLevelType w:val="hybridMultilevel"/>
    <w:tmpl w:val="AEF215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860E4B"/>
    <w:multiLevelType w:val="hybridMultilevel"/>
    <w:tmpl w:val="EB687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C181DE2"/>
    <w:multiLevelType w:val="hybridMultilevel"/>
    <w:tmpl w:val="3B549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507E4B"/>
    <w:multiLevelType w:val="hybridMultilevel"/>
    <w:tmpl w:val="BD9479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944328"/>
    <w:multiLevelType w:val="hybridMultilevel"/>
    <w:tmpl w:val="10D405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D645323"/>
    <w:multiLevelType w:val="hybridMultilevel"/>
    <w:tmpl w:val="4860D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737B1D"/>
    <w:multiLevelType w:val="hybridMultilevel"/>
    <w:tmpl w:val="9DB6FC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B2550B"/>
    <w:multiLevelType w:val="hybridMultilevel"/>
    <w:tmpl w:val="85B61F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3D2D8E"/>
    <w:multiLevelType w:val="hybridMultilevel"/>
    <w:tmpl w:val="D99AA6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9E5AE4"/>
    <w:multiLevelType w:val="hybridMultilevel"/>
    <w:tmpl w:val="50E849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DA70F0"/>
    <w:multiLevelType w:val="hybridMultilevel"/>
    <w:tmpl w:val="EE888E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CB7AA6"/>
    <w:multiLevelType w:val="hybridMultilevel"/>
    <w:tmpl w:val="F8EAB7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E677D9"/>
    <w:multiLevelType w:val="hybridMultilevel"/>
    <w:tmpl w:val="451227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2B2846"/>
    <w:multiLevelType w:val="hybridMultilevel"/>
    <w:tmpl w:val="A27CF2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216805">
    <w:abstractNumId w:val="28"/>
  </w:num>
  <w:num w:numId="2" w16cid:durableId="326250525">
    <w:abstractNumId w:val="37"/>
  </w:num>
  <w:num w:numId="3" w16cid:durableId="411317182">
    <w:abstractNumId w:val="66"/>
  </w:num>
  <w:num w:numId="4" w16cid:durableId="139353041">
    <w:abstractNumId w:val="0"/>
  </w:num>
  <w:num w:numId="5" w16cid:durableId="197353042">
    <w:abstractNumId w:val="43"/>
  </w:num>
  <w:num w:numId="6" w16cid:durableId="1477723942">
    <w:abstractNumId w:val="47"/>
  </w:num>
  <w:num w:numId="7" w16cid:durableId="1056708677">
    <w:abstractNumId w:val="24"/>
  </w:num>
  <w:num w:numId="8" w16cid:durableId="1337028102">
    <w:abstractNumId w:val="27"/>
  </w:num>
  <w:num w:numId="9" w16cid:durableId="1032026951">
    <w:abstractNumId w:val="64"/>
  </w:num>
  <w:num w:numId="10" w16cid:durableId="1805539159">
    <w:abstractNumId w:val="46"/>
  </w:num>
  <w:num w:numId="11" w16cid:durableId="359673500">
    <w:abstractNumId w:val="19"/>
  </w:num>
  <w:num w:numId="12" w16cid:durableId="1405685649">
    <w:abstractNumId w:val="57"/>
  </w:num>
  <w:num w:numId="13" w16cid:durableId="793449603">
    <w:abstractNumId w:val="3"/>
  </w:num>
  <w:num w:numId="14" w16cid:durableId="989358366">
    <w:abstractNumId w:val="14"/>
  </w:num>
  <w:num w:numId="15" w16cid:durableId="1165778761">
    <w:abstractNumId w:val="59"/>
  </w:num>
  <w:num w:numId="16" w16cid:durableId="2013220321">
    <w:abstractNumId w:val="6"/>
  </w:num>
  <w:num w:numId="17" w16cid:durableId="661155151">
    <w:abstractNumId w:val="45"/>
  </w:num>
  <w:num w:numId="18" w16cid:durableId="1194616981">
    <w:abstractNumId w:val="10"/>
  </w:num>
  <w:num w:numId="19" w16cid:durableId="2001344316">
    <w:abstractNumId w:val="5"/>
  </w:num>
  <w:num w:numId="20" w16cid:durableId="1787655883">
    <w:abstractNumId w:val="58"/>
  </w:num>
  <w:num w:numId="21" w16cid:durableId="1767577944">
    <w:abstractNumId w:val="63"/>
  </w:num>
  <w:num w:numId="22" w16cid:durableId="741298795">
    <w:abstractNumId w:val="16"/>
  </w:num>
  <w:num w:numId="23" w16cid:durableId="1182016983">
    <w:abstractNumId w:val="13"/>
  </w:num>
  <w:num w:numId="24" w16cid:durableId="1143699457">
    <w:abstractNumId w:val="20"/>
  </w:num>
  <w:num w:numId="25" w16cid:durableId="1459446886">
    <w:abstractNumId w:val="31"/>
  </w:num>
  <w:num w:numId="26" w16cid:durableId="290792683">
    <w:abstractNumId w:val="12"/>
  </w:num>
  <w:num w:numId="27" w16cid:durableId="2130932606">
    <w:abstractNumId w:val="9"/>
  </w:num>
  <w:num w:numId="28" w16cid:durableId="1920670799">
    <w:abstractNumId w:val="29"/>
  </w:num>
  <w:num w:numId="29" w16cid:durableId="1693340694">
    <w:abstractNumId w:val="35"/>
  </w:num>
  <w:num w:numId="30" w16cid:durableId="1931885527">
    <w:abstractNumId w:val="15"/>
  </w:num>
  <w:num w:numId="31" w16cid:durableId="1654335109">
    <w:abstractNumId w:val="8"/>
  </w:num>
  <w:num w:numId="32" w16cid:durableId="1913855922">
    <w:abstractNumId w:val="39"/>
  </w:num>
  <w:num w:numId="33" w16cid:durableId="1678145938">
    <w:abstractNumId w:val="44"/>
  </w:num>
  <w:num w:numId="34" w16cid:durableId="596016159">
    <w:abstractNumId w:val="21"/>
  </w:num>
  <w:num w:numId="35" w16cid:durableId="1513374068">
    <w:abstractNumId w:val="49"/>
  </w:num>
  <w:num w:numId="36" w16cid:durableId="1072461243">
    <w:abstractNumId w:val="25"/>
  </w:num>
  <w:num w:numId="37" w16cid:durableId="1776100285">
    <w:abstractNumId w:val="2"/>
  </w:num>
  <w:num w:numId="38" w16cid:durableId="1039552962">
    <w:abstractNumId w:val="60"/>
  </w:num>
  <w:num w:numId="39" w16cid:durableId="1145394123">
    <w:abstractNumId w:val="50"/>
  </w:num>
  <w:num w:numId="40" w16cid:durableId="198593526">
    <w:abstractNumId w:val="40"/>
  </w:num>
  <w:num w:numId="41" w16cid:durableId="529804284">
    <w:abstractNumId w:val="55"/>
  </w:num>
  <w:num w:numId="42" w16cid:durableId="1711864">
    <w:abstractNumId w:val="65"/>
  </w:num>
  <w:num w:numId="43" w16cid:durableId="510029647">
    <w:abstractNumId w:val="32"/>
  </w:num>
  <w:num w:numId="44" w16cid:durableId="1174153948">
    <w:abstractNumId w:val="7"/>
  </w:num>
  <w:num w:numId="45" w16cid:durableId="1997146646">
    <w:abstractNumId w:val="11"/>
  </w:num>
  <w:num w:numId="46" w16cid:durableId="2052144672">
    <w:abstractNumId w:val="42"/>
  </w:num>
  <w:num w:numId="47" w16cid:durableId="1235512523">
    <w:abstractNumId w:val="17"/>
  </w:num>
  <w:num w:numId="48" w16cid:durableId="213202671">
    <w:abstractNumId w:val="51"/>
  </w:num>
  <w:num w:numId="49" w16cid:durableId="1081757241">
    <w:abstractNumId w:val="62"/>
  </w:num>
  <w:num w:numId="50" w16cid:durableId="1638147521">
    <w:abstractNumId w:val="52"/>
  </w:num>
  <w:num w:numId="51" w16cid:durableId="73011924">
    <w:abstractNumId w:val="48"/>
  </w:num>
  <w:num w:numId="52" w16cid:durableId="686105797">
    <w:abstractNumId w:val="36"/>
  </w:num>
  <w:num w:numId="53" w16cid:durableId="494995089">
    <w:abstractNumId w:val="53"/>
  </w:num>
  <w:num w:numId="54" w16cid:durableId="606692841">
    <w:abstractNumId w:val="61"/>
  </w:num>
  <w:num w:numId="55" w16cid:durableId="1632438277">
    <w:abstractNumId w:val="38"/>
  </w:num>
  <w:num w:numId="56" w16cid:durableId="548107911">
    <w:abstractNumId w:val="30"/>
  </w:num>
  <w:num w:numId="57" w16cid:durableId="554437992">
    <w:abstractNumId w:val="1"/>
  </w:num>
  <w:num w:numId="58" w16cid:durableId="1611431405">
    <w:abstractNumId w:val="26"/>
  </w:num>
  <w:num w:numId="59" w16cid:durableId="1441296028">
    <w:abstractNumId w:val="18"/>
  </w:num>
  <w:num w:numId="60" w16cid:durableId="711729346">
    <w:abstractNumId w:val="41"/>
  </w:num>
  <w:num w:numId="61" w16cid:durableId="1109936754">
    <w:abstractNumId w:val="56"/>
  </w:num>
  <w:num w:numId="62" w16cid:durableId="474882763">
    <w:abstractNumId w:val="33"/>
  </w:num>
  <w:num w:numId="63" w16cid:durableId="781077331">
    <w:abstractNumId w:val="4"/>
  </w:num>
  <w:num w:numId="64" w16cid:durableId="607926448">
    <w:abstractNumId w:val="54"/>
  </w:num>
  <w:num w:numId="65" w16cid:durableId="208104570">
    <w:abstractNumId w:val="34"/>
  </w:num>
  <w:num w:numId="66" w16cid:durableId="407579107">
    <w:abstractNumId w:val="23"/>
  </w:num>
  <w:num w:numId="67" w16cid:durableId="1964188765">
    <w:abstractNumId w:val="2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ECF"/>
    <w:rsid w:val="00001456"/>
    <w:rsid w:val="00022B1F"/>
    <w:rsid w:val="00024CB4"/>
    <w:rsid w:val="00032ADA"/>
    <w:rsid w:val="00043FF2"/>
    <w:rsid w:val="00055B3A"/>
    <w:rsid w:val="00064E8D"/>
    <w:rsid w:val="00067DAC"/>
    <w:rsid w:val="00085B70"/>
    <w:rsid w:val="00085D41"/>
    <w:rsid w:val="00086A48"/>
    <w:rsid w:val="00093340"/>
    <w:rsid w:val="00093F6C"/>
    <w:rsid w:val="00095FDB"/>
    <w:rsid w:val="000A0DC3"/>
    <w:rsid w:val="000B6846"/>
    <w:rsid w:val="000B7F33"/>
    <w:rsid w:val="000C076B"/>
    <w:rsid w:val="000C397A"/>
    <w:rsid w:val="000C3BFB"/>
    <w:rsid w:val="000C4406"/>
    <w:rsid w:val="000D1D34"/>
    <w:rsid w:val="000E1C0E"/>
    <w:rsid w:val="000F46A3"/>
    <w:rsid w:val="000F697A"/>
    <w:rsid w:val="00105044"/>
    <w:rsid w:val="001070B4"/>
    <w:rsid w:val="00107569"/>
    <w:rsid w:val="00113685"/>
    <w:rsid w:val="00122767"/>
    <w:rsid w:val="00124BEC"/>
    <w:rsid w:val="001320EC"/>
    <w:rsid w:val="00136177"/>
    <w:rsid w:val="0014001A"/>
    <w:rsid w:val="00145ABA"/>
    <w:rsid w:val="00165E7A"/>
    <w:rsid w:val="00173229"/>
    <w:rsid w:val="00180C37"/>
    <w:rsid w:val="00183198"/>
    <w:rsid w:val="001A0CEE"/>
    <w:rsid w:val="001A25A2"/>
    <w:rsid w:val="001A38D4"/>
    <w:rsid w:val="001B4352"/>
    <w:rsid w:val="001B5448"/>
    <w:rsid w:val="001B6EFE"/>
    <w:rsid w:val="001C2E5D"/>
    <w:rsid w:val="001C3492"/>
    <w:rsid w:val="001C72B5"/>
    <w:rsid w:val="001D049A"/>
    <w:rsid w:val="001D3BA7"/>
    <w:rsid w:val="001E4AD6"/>
    <w:rsid w:val="001E5608"/>
    <w:rsid w:val="001F1D62"/>
    <w:rsid w:val="0020381F"/>
    <w:rsid w:val="00211185"/>
    <w:rsid w:val="00212775"/>
    <w:rsid w:val="00241E21"/>
    <w:rsid w:val="00257432"/>
    <w:rsid w:val="00264A0F"/>
    <w:rsid w:val="00267DC9"/>
    <w:rsid w:val="00281BC2"/>
    <w:rsid w:val="0028478B"/>
    <w:rsid w:val="002A2484"/>
    <w:rsid w:val="002A45DC"/>
    <w:rsid w:val="002C62A4"/>
    <w:rsid w:val="002D3D6D"/>
    <w:rsid w:val="002E631C"/>
    <w:rsid w:val="003060FD"/>
    <w:rsid w:val="00315851"/>
    <w:rsid w:val="003413B3"/>
    <w:rsid w:val="003449F7"/>
    <w:rsid w:val="00354A67"/>
    <w:rsid w:val="00357C85"/>
    <w:rsid w:val="0036077B"/>
    <w:rsid w:val="00372422"/>
    <w:rsid w:val="00381A7B"/>
    <w:rsid w:val="00383C8E"/>
    <w:rsid w:val="003904A8"/>
    <w:rsid w:val="003B3DCC"/>
    <w:rsid w:val="003B7442"/>
    <w:rsid w:val="003B7AAD"/>
    <w:rsid w:val="003D7C6E"/>
    <w:rsid w:val="003F0784"/>
    <w:rsid w:val="003F6087"/>
    <w:rsid w:val="003F7EAA"/>
    <w:rsid w:val="00406903"/>
    <w:rsid w:val="00411168"/>
    <w:rsid w:val="00414E16"/>
    <w:rsid w:val="00416DFF"/>
    <w:rsid w:val="0041758B"/>
    <w:rsid w:val="00420B9B"/>
    <w:rsid w:val="00423B65"/>
    <w:rsid w:val="00431482"/>
    <w:rsid w:val="004405A4"/>
    <w:rsid w:val="00445BC0"/>
    <w:rsid w:val="00445C31"/>
    <w:rsid w:val="004460DC"/>
    <w:rsid w:val="00451A91"/>
    <w:rsid w:val="004573DA"/>
    <w:rsid w:val="00461BB7"/>
    <w:rsid w:val="004726FF"/>
    <w:rsid w:val="00476F46"/>
    <w:rsid w:val="0048183B"/>
    <w:rsid w:val="00482CDA"/>
    <w:rsid w:val="004A6D82"/>
    <w:rsid w:val="004B398A"/>
    <w:rsid w:val="004B60F9"/>
    <w:rsid w:val="004C15B3"/>
    <w:rsid w:val="004D0339"/>
    <w:rsid w:val="004E1F5E"/>
    <w:rsid w:val="004E290E"/>
    <w:rsid w:val="004F6E8E"/>
    <w:rsid w:val="00500851"/>
    <w:rsid w:val="00505ADA"/>
    <w:rsid w:val="005066E9"/>
    <w:rsid w:val="0052522D"/>
    <w:rsid w:val="00525244"/>
    <w:rsid w:val="0053572C"/>
    <w:rsid w:val="0053657D"/>
    <w:rsid w:val="00537E19"/>
    <w:rsid w:val="00550239"/>
    <w:rsid w:val="00551BA4"/>
    <w:rsid w:val="00560049"/>
    <w:rsid w:val="00572DD9"/>
    <w:rsid w:val="00576F8B"/>
    <w:rsid w:val="005873E9"/>
    <w:rsid w:val="00593CC3"/>
    <w:rsid w:val="00594786"/>
    <w:rsid w:val="005A6246"/>
    <w:rsid w:val="005B2B30"/>
    <w:rsid w:val="005B5BC9"/>
    <w:rsid w:val="005B66ED"/>
    <w:rsid w:val="005C2567"/>
    <w:rsid w:val="005E4444"/>
    <w:rsid w:val="005E5093"/>
    <w:rsid w:val="005E7568"/>
    <w:rsid w:val="005F3638"/>
    <w:rsid w:val="00602CD7"/>
    <w:rsid w:val="00631E44"/>
    <w:rsid w:val="00632C74"/>
    <w:rsid w:val="0063327E"/>
    <w:rsid w:val="00634F75"/>
    <w:rsid w:val="00635DA5"/>
    <w:rsid w:val="006524FC"/>
    <w:rsid w:val="00660749"/>
    <w:rsid w:val="006644B1"/>
    <w:rsid w:val="006677EA"/>
    <w:rsid w:val="00677C41"/>
    <w:rsid w:val="00682143"/>
    <w:rsid w:val="006C03C6"/>
    <w:rsid w:val="006D0C1E"/>
    <w:rsid w:val="006D7DA5"/>
    <w:rsid w:val="006E4748"/>
    <w:rsid w:val="006F01CC"/>
    <w:rsid w:val="007273BB"/>
    <w:rsid w:val="0072766E"/>
    <w:rsid w:val="00742461"/>
    <w:rsid w:val="00756A45"/>
    <w:rsid w:val="00770243"/>
    <w:rsid w:val="007768F8"/>
    <w:rsid w:val="00780E13"/>
    <w:rsid w:val="007951F5"/>
    <w:rsid w:val="007A37FC"/>
    <w:rsid w:val="007A5C7E"/>
    <w:rsid w:val="007A7EFD"/>
    <w:rsid w:val="007C3767"/>
    <w:rsid w:val="007D3CF0"/>
    <w:rsid w:val="007D6C89"/>
    <w:rsid w:val="007E1D15"/>
    <w:rsid w:val="007E338E"/>
    <w:rsid w:val="007E3928"/>
    <w:rsid w:val="007F4031"/>
    <w:rsid w:val="007F760E"/>
    <w:rsid w:val="00802714"/>
    <w:rsid w:val="0080423C"/>
    <w:rsid w:val="00811C8D"/>
    <w:rsid w:val="00827359"/>
    <w:rsid w:val="00853F07"/>
    <w:rsid w:val="0085587F"/>
    <w:rsid w:val="00864F84"/>
    <w:rsid w:val="008765D6"/>
    <w:rsid w:val="00880DB5"/>
    <w:rsid w:val="00881C81"/>
    <w:rsid w:val="0088622A"/>
    <w:rsid w:val="00893563"/>
    <w:rsid w:val="00896F40"/>
    <w:rsid w:val="008B6ACE"/>
    <w:rsid w:val="008C36E0"/>
    <w:rsid w:val="008C670A"/>
    <w:rsid w:val="008D4845"/>
    <w:rsid w:val="008D5A4B"/>
    <w:rsid w:val="008F0074"/>
    <w:rsid w:val="008F1E11"/>
    <w:rsid w:val="009311D8"/>
    <w:rsid w:val="0093155C"/>
    <w:rsid w:val="00942209"/>
    <w:rsid w:val="009531FD"/>
    <w:rsid w:val="0096154F"/>
    <w:rsid w:val="0096542F"/>
    <w:rsid w:val="009668EE"/>
    <w:rsid w:val="00970316"/>
    <w:rsid w:val="009730FB"/>
    <w:rsid w:val="00973F57"/>
    <w:rsid w:val="009868EE"/>
    <w:rsid w:val="0098708C"/>
    <w:rsid w:val="009A0F56"/>
    <w:rsid w:val="009A3CF1"/>
    <w:rsid w:val="009A3F89"/>
    <w:rsid w:val="009A4A07"/>
    <w:rsid w:val="009A7380"/>
    <w:rsid w:val="009B4D01"/>
    <w:rsid w:val="009B61CE"/>
    <w:rsid w:val="009B66AF"/>
    <w:rsid w:val="009C01AA"/>
    <w:rsid w:val="009E4091"/>
    <w:rsid w:val="009F396F"/>
    <w:rsid w:val="00A00CD9"/>
    <w:rsid w:val="00A032BC"/>
    <w:rsid w:val="00A03CD9"/>
    <w:rsid w:val="00A05112"/>
    <w:rsid w:val="00A07AA8"/>
    <w:rsid w:val="00A107E0"/>
    <w:rsid w:val="00A13F13"/>
    <w:rsid w:val="00A20A56"/>
    <w:rsid w:val="00A21223"/>
    <w:rsid w:val="00A26186"/>
    <w:rsid w:val="00A27FAF"/>
    <w:rsid w:val="00A36B85"/>
    <w:rsid w:val="00A46842"/>
    <w:rsid w:val="00A468B0"/>
    <w:rsid w:val="00A51BD6"/>
    <w:rsid w:val="00A5366B"/>
    <w:rsid w:val="00A57EDB"/>
    <w:rsid w:val="00A673BE"/>
    <w:rsid w:val="00A703B7"/>
    <w:rsid w:val="00A717C8"/>
    <w:rsid w:val="00A75AEC"/>
    <w:rsid w:val="00A75C36"/>
    <w:rsid w:val="00A844F4"/>
    <w:rsid w:val="00A867C4"/>
    <w:rsid w:val="00A91372"/>
    <w:rsid w:val="00A92E73"/>
    <w:rsid w:val="00AA10B2"/>
    <w:rsid w:val="00AA7F9D"/>
    <w:rsid w:val="00AB5A12"/>
    <w:rsid w:val="00AC1FE5"/>
    <w:rsid w:val="00AC3693"/>
    <w:rsid w:val="00AD081C"/>
    <w:rsid w:val="00AD0A28"/>
    <w:rsid w:val="00AD162E"/>
    <w:rsid w:val="00AD2691"/>
    <w:rsid w:val="00AD360A"/>
    <w:rsid w:val="00B1733D"/>
    <w:rsid w:val="00B17C26"/>
    <w:rsid w:val="00B32B2E"/>
    <w:rsid w:val="00B54843"/>
    <w:rsid w:val="00B623EF"/>
    <w:rsid w:val="00B63DE0"/>
    <w:rsid w:val="00B722FD"/>
    <w:rsid w:val="00B7478E"/>
    <w:rsid w:val="00B93FE6"/>
    <w:rsid w:val="00BB0BD8"/>
    <w:rsid w:val="00BB387E"/>
    <w:rsid w:val="00BB5A62"/>
    <w:rsid w:val="00BC599E"/>
    <w:rsid w:val="00BF33E3"/>
    <w:rsid w:val="00BF6ECF"/>
    <w:rsid w:val="00C010CC"/>
    <w:rsid w:val="00C021D1"/>
    <w:rsid w:val="00C0629F"/>
    <w:rsid w:val="00C07140"/>
    <w:rsid w:val="00C078E2"/>
    <w:rsid w:val="00C1707E"/>
    <w:rsid w:val="00C221E4"/>
    <w:rsid w:val="00C32D49"/>
    <w:rsid w:val="00C33A00"/>
    <w:rsid w:val="00C3466B"/>
    <w:rsid w:val="00C4444F"/>
    <w:rsid w:val="00C465AB"/>
    <w:rsid w:val="00C51B86"/>
    <w:rsid w:val="00C52FA6"/>
    <w:rsid w:val="00C608F0"/>
    <w:rsid w:val="00C651CB"/>
    <w:rsid w:val="00C77B98"/>
    <w:rsid w:val="00C85661"/>
    <w:rsid w:val="00C8764B"/>
    <w:rsid w:val="00CA5153"/>
    <w:rsid w:val="00CB4D50"/>
    <w:rsid w:val="00CD5040"/>
    <w:rsid w:val="00CE1480"/>
    <w:rsid w:val="00CF5894"/>
    <w:rsid w:val="00CF7851"/>
    <w:rsid w:val="00D04A37"/>
    <w:rsid w:val="00D16B85"/>
    <w:rsid w:val="00D24556"/>
    <w:rsid w:val="00D30FFC"/>
    <w:rsid w:val="00D3221B"/>
    <w:rsid w:val="00D3246E"/>
    <w:rsid w:val="00D33BCF"/>
    <w:rsid w:val="00D35B9A"/>
    <w:rsid w:val="00D3691D"/>
    <w:rsid w:val="00D40984"/>
    <w:rsid w:val="00D40B5D"/>
    <w:rsid w:val="00D518E5"/>
    <w:rsid w:val="00D6202A"/>
    <w:rsid w:val="00D90373"/>
    <w:rsid w:val="00D94528"/>
    <w:rsid w:val="00DA61DE"/>
    <w:rsid w:val="00DB1038"/>
    <w:rsid w:val="00DB3868"/>
    <w:rsid w:val="00DB5D8F"/>
    <w:rsid w:val="00DC03F5"/>
    <w:rsid w:val="00DC0C12"/>
    <w:rsid w:val="00DC440D"/>
    <w:rsid w:val="00DD5E7B"/>
    <w:rsid w:val="00E042FE"/>
    <w:rsid w:val="00E123F7"/>
    <w:rsid w:val="00E146AF"/>
    <w:rsid w:val="00E17707"/>
    <w:rsid w:val="00E23376"/>
    <w:rsid w:val="00E35367"/>
    <w:rsid w:val="00E355E1"/>
    <w:rsid w:val="00E623CC"/>
    <w:rsid w:val="00E673EB"/>
    <w:rsid w:val="00E840B9"/>
    <w:rsid w:val="00E90472"/>
    <w:rsid w:val="00EA111C"/>
    <w:rsid w:val="00EB0D52"/>
    <w:rsid w:val="00EC5C84"/>
    <w:rsid w:val="00ED24D9"/>
    <w:rsid w:val="00ED55CD"/>
    <w:rsid w:val="00EF3556"/>
    <w:rsid w:val="00F015C3"/>
    <w:rsid w:val="00F21CED"/>
    <w:rsid w:val="00F2613B"/>
    <w:rsid w:val="00F26B40"/>
    <w:rsid w:val="00F320A5"/>
    <w:rsid w:val="00F47351"/>
    <w:rsid w:val="00F55998"/>
    <w:rsid w:val="00F55B1B"/>
    <w:rsid w:val="00F60AD4"/>
    <w:rsid w:val="00F61E91"/>
    <w:rsid w:val="00F654FC"/>
    <w:rsid w:val="00F7361B"/>
    <w:rsid w:val="00F744B4"/>
    <w:rsid w:val="00F7691F"/>
    <w:rsid w:val="00FA5AF6"/>
    <w:rsid w:val="00FB004E"/>
    <w:rsid w:val="00FC6F1A"/>
    <w:rsid w:val="00FE5A44"/>
    <w:rsid w:val="00FF6D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D906BC"/>
  <w15:docId w15:val="{D21CDCB0-45D4-4DE5-9A88-E75479CF1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F760E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651C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651C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651CB"/>
  </w:style>
  <w:style w:type="paragraph" w:styleId="Pidipagina">
    <w:name w:val="footer"/>
    <w:basedOn w:val="Normale"/>
    <w:link w:val="PidipaginaCarattere"/>
    <w:uiPriority w:val="99"/>
    <w:semiHidden/>
    <w:unhideWhenUsed/>
    <w:rsid w:val="00C651C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C651CB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65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651CB"/>
    <w:rPr>
      <w:rFonts w:ascii="Tahoma" w:hAnsi="Tahoma" w:cs="Tahoma"/>
      <w:sz w:val="16"/>
      <w:szCs w:val="1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651C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26B4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26B4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26B40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1070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0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videosystemproduction.it/SITO/index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udio\source\repos\VideoSystemWeb-master2\VideoSystemWeb\TEMPLATE\Modello%20Prov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7a6faa-da28-40ae-8c94-03fd05c3e40a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Modello Prova.dotx</Template>
  <TotalTime>294</TotalTime>
  <Pages>14</Pages>
  <Words>4064</Words>
  <Characters>23169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 Calderai</dc:creator>
  <cp:lastModifiedBy>FOTI Nicola</cp:lastModifiedBy>
  <cp:revision>136</cp:revision>
  <dcterms:created xsi:type="dcterms:W3CDTF">2019-03-24T11:37:00Z</dcterms:created>
  <dcterms:modified xsi:type="dcterms:W3CDTF">2026-10-24T09:40:00Z</dcterms:modified>
</cp:coreProperties>
</file>